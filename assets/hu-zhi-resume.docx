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090A8" w14:textId="6D0907AF" w:rsidR="000C0A07" w:rsidRDefault="008B5968">
      <w:pPr>
        <w:ind w:leftChars="-495" w:left="-48" w:hangingChars="472" w:hanging="991"/>
        <w:rPr>
          <w:sz w:val="22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EDAFEC" wp14:editId="6E9A56F2">
                <wp:simplePos x="0" y="0"/>
                <wp:positionH relativeFrom="column">
                  <wp:posOffset>396240</wp:posOffset>
                </wp:positionH>
                <wp:positionV relativeFrom="paragraph">
                  <wp:posOffset>121920</wp:posOffset>
                </wp:positionV>
                <wp:extent cx="5737860" cy="1257300"/>
                <wp:effectExtent l="0" t="0" r="0" b="0"/>
                <wp:wrapNone/>
                <wp:docPr id="2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860" cy="1257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8659417" w14:textId="77777777" w:rsidR="000C0A07" w:rsidRDefault="000C0A07">
                            <w:pPr>
                              <w:snapToGrid w:val="0"/>
                              <w:spacing w:line="336" w:lineRule="auto"/>
                              <w:jc w:val="left"/>
                              <w:rPr>
                                <w:rFonts w:asciiTheme="minorEastAsia" w:eastAsiaTheme="minorEastAsia" w:hAnsiTheme="minorEastAsia" w:cs="汉仪旗黑-55简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3BEED97F" w14:textId="77777777" w:rsidR="000C0A07" w:rsidRDefault="00000000">
                            <w:pPr>
                              <w:snapToGrid w:val="0"/>
                              <w:spacing w:line="336" w:lineRule="auto"/>
                              <w:jc w:val="left"/>
                              <w:rPr>
                                <w:rFonts w:asciiTheme="minorEastAsia" w:eastAsiaTheme="minorEastAsia" w:hAnsiTheme="minorEastAsia" w:cs="汉仪旗黑-55简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汉仪旗黑-55简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学    历</w:t>
                            </w:r>
                            <w:r>
                              <w:rPr>
                                <w:rFonts w:asciiTheme="minorEastAsia" w:eastAsiaTheme="minorEastAsia" w:hAnsiTheme="minorEastAsia" w:cs="汉仪旗黑-55简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：硕士                            </w:t>
                            </w:r>
                            <w:r>
                              <w:rPr>
                                <w:rFonts w:asciiTheme="minorEastAsia" w:eastAsiaTheme="minorEastAsia" w:hAnsiTheme="minorEastAsia" w:cs="汉仪旗黑-55简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电    话</w:t>
                            </w:r>
                            <w:r>
                              <w:rPr>
                                <w:rFonts w:asciiTheme="minorEastAsia" w:eastAsiaTheme="minorEastAsia" w:hAnsiTheme="minorEastAsia" w:cs="汉仪旗黑-55简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：19982081744</w:t>
                            </w:r>
                          </w:p>
                          <w:p w14:paraId="551ABE3E" w14:textId="77777777" w:rsidR="000C0A07" w:rsidRDefault="00000000">
                            <w:pPr>
                              <w:snapToGrid w:val="0"/>
                              <w:spacing w:line="336" w:lineRule="auto"/>
                              <w:jc w:val="left"/>
                              <w:rPr>
                                <w:rFonts w:ascii="汉仪旗黑-55简" w:eastAsia="汉仪旗黑-55简" w:hAnsi="汉仪旗黑-55简" w:cs="汉仪旗黑-55简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汉仪旗黑-55简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地    址</w:t>
                            </w:r>
                            <w:r>
                              <w:rPr>
                                <w:rFonts w:asciiTheme="minorEastAsia" w:eastAsiaTheme="minorEastAsia" w:hAnsiTheme="minorEastAsia" w:cs="汉仪旗黑-55简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：成都    </w:t>
                            </w:r>
                            <w:r>
                              <w:rPr>
                                <w:rFonts w:ascii="汉仪旗黑-55简" w:eastAsia="汉仪旗黑-55简" w:hAnsi="汉仪旗黑-55简" w:cs="汉仪旗黑-55简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               </w:t>
                            </w:r>
                            <w:proofErr w:type="gramStart"/>
                            <w:r>
                              <w:rPr>
                                <w:rFonts w:asciiTheme="minorEastAsia" w:eastAsiaTheme="minorEastAsia" w:hAnsiTheme="minorEastAsia" w:cs="汉仪旗黑-55简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Theme="minorEastAsia" w:eastAsiaTheme="minorEastAsia" w:hAnsiTheme="minorEastAsia" w:cs="汉仪旗黑-55简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箱</w:t>
                            </w:r>
                            <w:r>
                              <w:rPr>
                                <w:rFonts w:asciiTheme="minorEastAsia" w:eastAsiaTheme="minorEastAsia" w:hAnsiTheme="minorEastAsia" w:cs="汉仪旗黑-55简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：huzhi2024@163.com</w:t>
                            </w:r>
                            <w:r>
                              <w:rPr>
                                <w:rFonts w:ascii="汉仪旗黑-55简" w:eastAsia="汉仪旗黑-55简" w:hAnsi="汉仪旗黑-55简" w:cs="汉仪旗黑-55简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</w:t>
                            </w:r>
                          </w:p>
                          <w:p w14:paraId="7E0139F2" w14:textId="0D11DB6F" w:rsidR="000C0A07" w:rsidRDefault="00000000">
                            <w:pPr>
                              <w:snapToGrid w:val="0"/>
                              <w:spacing w:line="336" w:lineRule="auto"/>
                              <w:jc w:val="left"/>
                              <w:rPr>
                                <w:rFonts w:ascii="汉仪旗黑-55简" w:eastAsia="汉仪旗黑-55简" w:hAnsi="汉仪旗黑-55简" w:cs="汉仪旗黑-55简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汉仪旗黑-55简" w:eastAsia="汉仪旗黑-55简" w:hAnsi="汉仪旗黑-55简" w:cs="汉仪旗黑-55简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8B5968">
                              <w:rPr>
                                <w:rFonts w:asciiTheme="minorEastAsia" w:eastAsiaTheme="minorEastAsia" w:hAnsiTheme="minorEastAsia" w:cs="汉仪旗黑-55简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B5968" w:rsidRPr="008B5968">
                              <w:rPr>
                                <w:rFonts w:asciiTheme="minorEastAsia" w:eastAsiaTheme="minorEastAsia" w:hAnsiTheme="minorEastAsia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求</w:t>
                            </w:r>
                            <w:r w:rsidR="008B5968" w:rsidRPr="008B5968">
                              <w:rPr>
                                <w:rFonts w:asciiTheme="minorEastAsia" w:eastAsiaTheme="minorEastAsia" w:hAnsiTheme="minorEastAsia" w:cs="汉仪旗黑-55简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职意向：</w:t>
                            </w:r>
                            <w:r w:rsidR="008B5968" w:rsidRPr="008B5968">
                              <w:rPr>
                                <w:rFonts w:asciiTheme="minorEastAsia" w:eastAsiaTheme="minorEastAsia" w:hAnsiTheme="minorEastAsia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B5968" w:rsidRPr="008B5968">
                              <w:rPr>
                                <w:rFonts w:asciiTheme="minorEastAsia" w:eastAsiaTheme="minorEastAsia" w:hAnsiTheme="minorEastAsia" w:cs="汉仪旗黑-55简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人力资源实习生（招聘支持</w:t>
                            </w:r>
                            <w:r w:rsidR="008B5968" w:rsidRPr="008B5968">
                              <w:rPr>
                                <w:rFonts w:asciiTheme="minorEastAsia" w:eastAsiaTheme="minorEastAsia" w:hAnsiTheme="minorEastAsia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/</w:t>
                            </w:r>
                            <w:r w:rsidR="008B5968" w:rsidRPr="008B5968">
                              <w:rPr>
                                <w:rFonts w:asciiTheme="minorEastAsia" w:eastAsiaTheme="minorEastAsia" w:hAnsiTheme="minorEastAsia" w:cs="汉仪旗黑-55简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员工关系</w:t>
                            </w:r>
                            <w:r w:rsidR="008B5968" w:rsidRPr="008B5968">
                              <w:rPr>
                                <w:rFonts w:asciiTheme="minorEastAsia" w:eastAsiaTheme="minorEastAsia" w:hAnsiTheme="minorEastAsia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/培</w:t>
                            </w:r>
                            <w:r w:rsidR="008B5968" w:rsidRPr="008B5968">
                              <w:rPr>
                                <w:rFonts w:asciiTheme="minorEastAsia" w:eastAsiaTheme="minorEastAsia" w:hAnsiTheme="minorEastAsia" w:cs="汉仪旗黑-55简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训助理</w:t>
                            </w:r>
                            <w:r w:rsidR="008B5968" w:rsidRPr="008B5968">
                              <w:rPr>
                                <w:rFonts w:asciiTheme="minorEastAsia" w:eastAsiaTheme="minorEastAsia" w:hAnsiTheme="minorEastAsia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）</w:t>
                            </w:r>
                            <w:r>
                              <w:rPr>
                                <w:rFonts w:ascii="汉仪旗黑-55简" w:eastAsia="汉仪旗黑-55简" w:hAnsi="汉仪旗黑-55简" w:cs="汉仪旗黑-55简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1018E88F" w14:textId="77777777" w:rsidR="000C0A07" w:rsidRDefault="00000000">
                            <w:pPr>
                              <w:snapToGrid w:val="0"/>
                              <w:spacing w:line="336" w:lineRule="auto"/>
                              <w:ind w:firstLineChars="100" w:firstLine="240"/>
                              <w:jc w:val="left"/>
                              <w:rPr>
                                <w:rFonts w:ascii="汉仪旗黑-55简" w:eastAsia="汉仪旗黑-55简" w:hAnsi="汉仪旗黑-55简" w:cs="汉仪旗黑-55简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汉仪旗黑-55简" w:eastAsia="汉仪旗黑-55简" w:hAnsi="汉仪旗黑-55简" w:cs="汉仪旗黑-55简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269E824E" w14:textId="77777777" w:rsidR="000C0A07" w:rsidRDefault="00000000">
                            <w:pPr>
                              <w:snapToGrid w:val="0"/>
                              <w:spacing w:line="336" w:lineRule="auto"/>
                              <w:ind w:firstLineChars="100" w:firstLine="240"/>
                              <w:jc w:val="left"/>
                              <w:rPr>
                                <w:rFonts w:ascii="汉仪旗黑-55简" w:eastAsia="汉仪旗黑-55简" w:hAnsi="汉仪旗黑-55简" w:cs="汉仪旗黑-55简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汉仪旗黑-55简" w:eastAsia="汉仪旗黑-55简" w:hAnsi="汉仪旗黑-55简" w:cs="汉仪旗黑-55简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  <w:p w14:paraId="29F9A156" w14:textId="77777777" w:rsidR="000C0A07" w:rsidRDefault="00000000">
                            <w:pPr>
                              <w:snapToGrid w:val="0"/>
                              <w:spacing w:line="336" w:lineRule="auto"/>
                              <w:ind w:firstLineChars="100" w:firstLine="240"/>
                              <w:jc w:val="left"/>
                              <w:rPr>
                                <w:rFonts w:ascii="汉仪旗黑-55简" w:eastAsia="汉仪旗黑-55简" w:hAnsi="汉仪旗黑-55简" w:cs="汉仪旗黑-55简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汉仪旗黑-55简" w:eastAsia="汉仪旗黑-55简" w:hAnsi="汉仪旗黑-55简" w:cs="汉仪旗黑-55简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现 住 址：广东广州市</w:t>
                            </w:r>
                          </w:p>
                          <w:p w14:paraId="68AF2027" w14:textId="77777777" w:rsidR="000C0A07" w:rsidRDefault="000C0A07">
                            <w:pPr>
                              <w:snapToGrid w:val="0"/>
                              <w:spacing w:line="336" w:lineRule="auto"/>
                              <w:jc w:val="left"/>
                              <w:rPr>
                                <w:rFonts w:ascii="汉仪旗黑-55简" w:eastAsia="汉仪旗黑-55简" w:hAnsi="汉仪旗黑-55简" w:cs="汉仪旗黑-55简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171760D" w14:textId="77777777" w:rsidR="000C0A07" w:rsidRDefault="000C0A07">
                            <w:pPr>
                              <w:snapToGrid w:val="0"/>
                              <w:spacing w:line="336" w:lineRule="auto"/>
                              <w:jc w:val="left"/>
                              <w:rPr>
                                <w:rFonts w:ascii="汉仪旗黑-55简" w:eastAsia="汉仪旗黑-55简" w:hAnsi="汉仪旗黑-55简" w:cs="汉仪旗黑-55简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EDAFEC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31.2pt;margin-top:9.6pt;width:451.8pt;height:99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" filled="f" stroked="f" strokeweight=".5pt">
                <v:textbox>
                  <w:txbxContent>
                    <w:p w14:paraId="08659417" w14:textId="77777777" w:rsidR="000C0A07" w:rsidRDefault="000C0A07">
                      <w:pPr>
                        <w:snapToGrid w:val="0"/>
                        <w:spacing w:line="336" w:lineRule="auto"/>
                        <w:jc w:val="left"/>
                        <w:rPr>
                          <w:rFonts w:asciiTheme="minorEastAsia" w:eastAsiaTheme="minorEastAsia" w:hAnsiTheme="minorEastAsia" w:cs="汉仪旗黑-55简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3BEED97F" w14:textId="77777777" w:rsidR="000C0A07" w:rsidRDefault="00000000">
                      <w:pPr>
                        <w:snapToGrid w:val="0"/>
                        <w:spacing w:line="336" w:lineRule="auto"/>
                        <w:jc w:val="left"/>
                        <w:rPr>
                          <w:rFonts w:asciiTheme="minorEastAsia" w:eastAsiaTheme="minorEastAsia" w:hAnsiTheme="minorEastAsia" w:cs="汉仪旗黑-55简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eastAsiaTheme="minorEastAsia" w:hAnsiTheme="minorEastAsia" w:cs="汉仪旗黑-55简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学    历</w:t>
                      </w:r>
                      <w:r>
                        <w:rPr>
                          <w:rFonts w:asciiTheme="minorEastAsia" w:eastAsiaTheme="minorEastAsia" w:hAnsiTheme="minorEastAsia" w:cs="汉仪旗黑-55简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：硕士                            </w:t>
                      </w:r>
                      <w:r>
                        <w:rPr>
                          <w:rFonts w:asciiTheme="minorEastAsia" w:eastAsiaTheme="minorEastAsia" w:hAnsiTheme="minorEastAsia" w:cs="汉仪旗黑-55简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电    话</w:t>
                      </w:r>
                      <w:r>
                        <w:rPr>
                          <w:rFonts w:asciiTheme="minorEastAsia" w:eastAsiaTheme="minorEastAsia" w:hAnsiTheme="minorEastAsia" w:cs="汉仪旗黑-55简" w:hint="eastAsia"/>
                          <w:color w:val="404040" w:themeColor="text1" w:themeTint="BF"/>
                          <w:sz w:val="24"/>
                          <w:szCs w:val="24"/>
                        </w:rPr>
                        <w:t>：19982081744</w:t>
                      </w:r>
                    </w:p>
                    <w:p w14:paraId="551ABE3E" w14:textId="77777777" w:rsidR="000C0A07" w:rsidRDefault="00000000">
                      <w:pPr>
                        <w:snapToGrid w:val="0"/>
                        <w:spacing w:line="336" w:lineRule="auto"/>
                        <w:jc w:val="left"/>
                        <w:rPr>
                          <w:rFonts w:ascii="汉仪旗黑-55简" w:eastAsia="汉仪旗黑-55简" w:hAnsi="汉仪旗黑-55简" w:cs="汉仪旗黑-55简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eastAsiaTheme="minorEastAsia" w:hAnsiTheme="minorEastAsia" w:cs="汉仪旗黑-55简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地    址</w:t>
                      </w:r>
                      <w:r>
                        <w:rPr>
                          <w:rFonts w:asciiTheme="minorEastAsia" w:eastAsiaTheme="minorEastAsia" w:hAnsiTheme="minorEastAsia" w:cs="汉仪旗黑-55简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：成都    </w:t>
                      </w:r>
                      <w:r>
                        <w:rPr>
                          <w:rFonts w:ascii="汉仪旗黑-55简" w:eastAsia="汉仪旗黑-55简" w:hAnsi="汉仪旗黑-55简" w:cs="汉仪旗黑-55简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               </w:t>
                      </w:r>
                      <w:proofErr w:type="gramStart"/>
                      <w:r>
                        <w:rPr>
                          <w:rFonts w:asciiTheme="minorEastAsia" w:eastAsiaTheme="minorEastAsia" w:hAnsiTheme="minorEastAsia" w:cs="汉仪旗黑-55简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邮</w:t>
                      </w:r>
                      <w:proofErr w:type="gramEnd"/>
                      <w:r>
                        <w:rPr>
                          <w:rFonts w:asciiTheme="minorEastAsia" w:eastAsiaTheme="minorEastAsia" w:hAnsiTheme="minorEastAsia" w:cs="汉仪旗黑-55简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    箱</w:t>
                      </w:r>
                      <w:r>
                        <w:rPr>
                          <w:rFonts w:asciiTheme="minorEastAsia" w:eastAsiaTheme="minorEastAsia" w:hAnsiTheme="minorEastAsia" w:cs="汉仪旗黑-55简" w:hint="eastAsia"/>
                          <w:color w:val="404040" w:themeColor="text1" w:themeTint="BF"/>
                          <w:sz w:val="24"/>
                          <w:szCs w:val="24"/>
                        </w:rPr>
                        <w:t>：huzhi2024@163.com</w:t>
                      </w:r>
                      <w:r>
                        <w:rPr>
                          <w:rFonts w:ascii="汉仪旗黑-55简" w:eastAsia="汉仪旗黑-55简" w:hAnsi="汉仪旗黑-55简" w:cs="汉仪旗黑-55简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</w:t>
                      </w:r>
                    </w:p>
                    <w:p w14:paraId="7E0139F2" w14:textId="0D11DB6F" w:rsidR="000C0A07" w:rsidRDefault="00000000">
                      <w:pPr>
                        <w:snapToGrid w:val="0"/>
                        <w:spacing w:line="336" w:lineRule="auto"/>
                        <w:jc w:val="left"/>
                        <w:rPr>
                          <w:rFonts w:ascii="汉仪旗黑-55简" w:eastAsia="汉仪旗黑-55简" w:hAnsi="汉仪旗黑-55简" w:cs="汉仪旗黑-55简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汉仪旗黑-55简" w:eastAsia="汉仪旗黑-55简" w:hAnsi="汉仪旗黑-55简" w:cs="汉仪旗黑-55简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</w:t>
                      </w:r>
                      <w:r w:rsidRPr="008B5968">
                        <w:rPr>
                          <w:rFonts w:asciiTheme="minorEastAsia" w:eastAsiaTheme="minorEastAsia" w:hAnsiTheme="minorEastAsia" w:cs="汉仪旗黑-55简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8B5968" w:rsidRPr="008B5968">
                        <w:rPr>
                          <w:rFonts w:asciiTheme="minorEastAsia" w:eastAsiaTheme="minorEastAsia" w:hAnsiTheme="minorEastAsia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求</w:t>
                      </w:r>
                      <w:r w:rsidR="008B5968" w:rsidRPr="008B5968">
                        <w:rPr>
                          <w:rFonts w:asciiTheme="minorEastAsia" w:eastAsiaTheme="minorEastAsia" w:hAnsiTheme="minorEastAsia" w:cs="汉仪旗黑-55简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职意向：</w:t>
                      </w:r>
                      <w:r w:rsidR="008B5968" w:rsidRPr="008B5968">
                        <w:rPr>
                          <w:rFonts w:asciiTheme="minorEastAsia" w:eastAsiaTheme="minorEastAsia" w:hAnsiTheme="minorEastAsia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8B5968" w:rsidRPr="008B5968">
                        <w:rPr>
                          <w:rFonts w:asciiTheme="minorEastAsia" w:eastAsiaTheme="minorEastAsia" w:hAnsiTheme="minorEastAsia" w:cs="汉仪旗黑-55简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人力资源实习生（招聘支持</w:t>
                      </w:r>
                      <w:r w:rsidR="008B5968" w:rsidRPr="008B5968">
                        <w:rPr>
                          <w:rFonts w:asciiTheme="minorEastAsia" w:eastAsiaTheme="minorEastAsia" w:hAnsiTheme="minorEastAsia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/</w:t>
                      </w:r>
                      <w:r w:rsidR="008B5968" w:rsidRPr="008B5968">
                        <w:rPr>
                          <w:rFonts w:asciiTheme="minorEastAsia" w:eastAsiaTheme="minorEastAsia" w:hAnsiTheme="minorEastAsia" w:cs="汉仪旗黑-55简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员工关系</w:t>
                      </w:r>
                      <w:r w:rsidR="008B5968" w:rsidRPr="008B5968">
                        <w:rPr>
                          <w:rFonts w:asciiTheme="minorEastAsia" w:eastAsiaTheme="minorEastAsia" w:hAnsiTheme="minorEastAsia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/培</w:t>
                      </w:r>
                      <w:r w:rsidR="008B5968" w:rsidRPr="008B5968">
                        <w:rPr>
                          <w:rFonts w:asciiTheme="minorEastAsia" w:eastAsiaTheme="minorEastAsia" w:hAnsiTheme="minorEastAsia" w:cs="汉仪旗黑-55简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训助理</w:t>
                      </w:r>
                      <w:r w:rsidR="008B5968" w:rsidRPr="008B5968">
                        <w:rPr>
                          <w:rFonts w:asciiTheme="minorEastAsia" w:eastAsiaTheme="minorEastAsia" w:hAnsiTheme="minorEastAsia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）</w:t>
                      </w:r>
                      <w:r>
                        <w:rPr>
                          <w:rFonts w:ascii="汉仪旗黑-55简" w:eastAsia="汉仪旗黑-55简" w:hAnsi="汉仪旗黑-55简" w:cs="汉仪旗黑-55简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</w:p>
                    <w:p w14:paraId="1018E88F" w14:textId="77777777" w:rsidR="000C0A07" w:rsidRDefault="00000000">
                      <w:pPr>
                        <w:snapToGrid w:val="0"/>
                        <w:spacing w:line="336" w:lineRule="auto"/>
                        <w:ind w:firstLineChars="100" w:firstLine="240"/>
                        <w:jc w:val="left"/>
                        <w:rPr>
                          <w:rFonts w:ascii="汉仪旗黑-55简" w:eastAsia="汉仪旗黑-55简" w:hAnsi="汉仪旗黑-55简" w:cs="汉仪旗黑-55简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汉仪旗黑-55简" w:eastAsia="汉仪旗黑-55简" w:hAnsi="汉仪旗黑-55简" w:cs="汉仪旗黑-55简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</w:t>
                      </w:r>
                    </w:p>
                    <w:p w14:paraId="269E824E" w14:textId="77777777" w:rsidR="000C0A07" w:rsidRDefault="00000000">
                      <w:pPr>
                        <w:snapToGrid w:val="0"/>
                        <w:spacing w:line="336" w:lineRule="auto"/>
                        <w:ind w:firstLineChars="100" w:firstLine="240"/>
                        <w:jc w:val="left"/>
                        <w:rPr>
                          <w:rFonts w:ascii="汉仪旗黑-55简" w:eastAsia="汉仪旗黑-55简" w:hAnsi="汉仪旗黑-55简" w:cs="汉仪旗黑-55简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汉仪旗黑-55简" w:eastAsia="汉仪旗黑-55简" w:hAnsi="汉仪旗黑-55简" w:cs="汉仪旗黑-55简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</w:t>
                      </w:r>
                    </w:p>
                    <w:p w14:paraId="29F9A156" w14:textId="77777777" w:rsidR="000C0A07" w:rsidRDefault="00000000">
                      <w:pPr>
                        <w:snapToGrid w:val="0"/>
                        <w:spacing w:line="336" w:lineRule="auto"/>
                        <w:ind w:firstLineChars="100" w:firstLine="240"/>
                        <w:jc w:val="left"/>
                        <w:rPr>
                          <w:rFonts w:ascii="汉仪旗黑-55简" w:eastAsia="汉仪旗黑-55简" w:hAnsi="汉仪旗黑-55简" w:cs="汉仪旗黑-55简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汉仪旗黑-55简" w:eastAsia="汉仪旗黑-55简" w:hAnsi="汉仪旗黑-55简" w:cs="汉仪旗黑-55简" w:hint="eastAsia"/>
                          <w:color w:val="404040" w:themeColor="text1" w:themeTint="BF"/>
                          <w:sz w:val="24"/>
                          <w:szCs w:val="24"/>
                        </w:rPr>
                        <w:t>现 住 址：广东广州市</w:t>
                      </w:r>
                    </w:p>
                    <w:p w14:paraId="68AF2027" w14:textId="77777777" w:rsidR="000C0A07" w:rsidRDefault="000C0A07">
                      <w:pPr>
                        <w:snapToGrid w:val="0"/>
                        <w:spacing w:line="336" w:lineRule="auto"/>
                        <w:jc w:val="left"/>
                        <w:rPr>
                          <w:rFonts w:ascii="汉仪旗黑-55简" w:eastAsia="汉仪旗黑-55简" w:hAnsi="汉仪旗黑-55简" w:cs="汉仪旗黑-55简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171760D" w14:textId="77777777" w:rsidR="000C0A07" w:rsidRDefault="000C0A07">
                      <w:pPr>
                        <w:snapToGrid w:val="0"/>
                        <w:spacing w:line="336" w:lineRule="auto"/>
                        <w:jc w:val="left"/>
                        <w:rPr>
                          <w:rFonts w:ascii="汉仪旗黑-55简" w:eastAsia="汉仪旗黑-55简" w:hAnsi="汉仪旗黑-55简" w:cs="汉仪旗黑-55简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Theme="minorEastAsia" w:eastAsiaTheme="minorEastAsia" w:hAnsiTheme="minor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2C72F1" wp14:editId="0B7E2C92">
                <wp:simplePos x="0" y="0"/>
                <wp:positionH relativeFrom="column">
                  <wp:posOffset>-377190</wp:posOffset>
                </wp:positionH>
                <wp:positionV relativeFrom="paragraph">
                  <wp:posOffset>7530465</wp:posOffset>
                </wp:positionV>
                <wp:extent cx="126365" cy="125730"/>
                <wp:effectExtent l="0" t="0" r="6985" b="7620"/>
                <wp:wrapNone/>
                <wp:docPr id="3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" cy="125730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5E6DF9F" id="trophy" o:spid="_x0000_s1026" style="position:absolute;margin-left:-29.7pt;margin-top:592.95pt;width:9.95pt;height:9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7453,606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" path="m80136,382183v2135,26569,15572,50739,37285,66467c143850,467843,171258,469354,201069,461268v7920,9774,13081,15994,25005,23814l155863,597400v-8186,13062,-27674,12262,-34615,-1689l86988,527379r-67096,c3963,527379,-5380,509696,3340,496545l80136,382183xm472991,375691r81081,120851c562883,509605,553449,527377,537607,527377r-67197,l436234,595711v-6943,13862,-26434,14751,-34622,1688l329876,482769v10502,-7554,14597,-12796,21628,-21505c380963,469173,408465,468107,435166,448646v22161,-15995,36134,-39899,37825,-72955xm276353,150940v43864,,79422,35511,79422,79316c355775,274061,320217,309572,276353,309572v-43864,,-79422,-35511,-79422,-79316c196931,186451,232489,150940,276353,150940xm276326,111262v-65683,,-119173,53409,-119173,118993c157153,295839,210643,349248,276326,349248v65683,,119173,-53409,119173,-118993c395499,164671,342009,111262,276326,111262xm276326,v29015,,40674,19640,55626,38124c334978,41856,339873,43456,344412,42212v23674,-6310,44234,-15107,67463,1777c435371,60963,433146,83713,434392,107529v267,4710,3293,8887,7743,10576c465009,126814,486814,131790,495625,159072v8900,27460,-5963,44434,-18067,63007c474265,227056,474265,233454,477558,238431v12638,19373,26878,36080,18067,63007c486725,328987,464297,333963,442135,342405v-4450,1689,-7476,5866,-7743,10665c433146,377419,435104,399725,411875,416521v-23407,17062,-44323,7998,-67463,1777c339962,417054,334978,418654,331952,422386v-15397,19018,-26878,38124,-55626,38124c247312,460510,235653,440870,220701,422386v-2938,-3732,-7833,-5332,-12461,-4088c184655,424608,164006,433405,140777,416521,117281,399547,119506,376708,118260,352981v-267,-4710,-3293,-8887,-7654,-10576c87643,333696,65927,328720,57027,301438v-8989,-27727,6319,-44878,19135,-64607c78743,232832,78743,227678,76162,223679,62812,203151,48127,186355,57027,159072v8989,-27549,31328,-32525,53579,-40967c114967,116416,117993,112239,118260,107529v1246,-24438,-712,-46744,22517,-63540c164273,26927,185278,36080,208240,42212v4628,1244,9523,-356,12461,-3999c236187,19018,247668,,276326,xe" fillcolor="white [3212]" stroked="f" strokeweight="2pt">
                <v:path arrowok="t" o:connecttype="custom" o:connectlocs="18165,79201;26617,92975;45579,95590;51247,100525;35331,123801;27485,123451;19719,109291;4509,109291;757,102901;107219,77856;125599,102900;121866,109290;106634,109290;98887,123451;91039,123801;74777,100046;79680,95589;98645,92975;107219,77856;62644,31280;80648,47717;62644,64154;44641,47717;62644,31280;62638,23057;35624,47717;62638,72376;89653,47717;62638,23057;62638,0;75248,7901;78072,8748;93365,9116;98469,22284;100224,24475;112350,32965;108254,46022;108254,49411;112350,62468;100224,70958;98469,73168;93365,86317;78072,86685;75248,87533;62638,95433;50029,87533;47204,86685;31912,86317;26808,73150;25072,70958;12927,62468;17265,49079;17265,46354;12927,32965;25072,24475;26808,22284;31912,9116;47204,8748;50029,7919;62638,0" o:connectangles="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rFonts w:asciiTheme="minorEastAsia" w:eastAsiaTheme="minorEastAsia" w:hAnsiTheme="minorEastAsia" w:cs="阿里巴巴普惠体" w:hint="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7F40E9" wp14:editId="76552CD9">
                <wp:simplePos x="0" y="0"/>
                <wp:positionH relativeFrom="column">
                  <wp:posOffset>-554990</wp:posOffset>
                </wp:positionH>
                <wp:positionV relativeFrom="paragraph">
                  <wp:posOffset>3615055</wp:posOffset>
                </wp:positionV>
                <wp:extent cx="6718300" cy="320040"/>
                <wp:effectExtent l="0" t="0" r="0" b="0"/>
                <wp:wrapNone/>
                <wp:docPr id="1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830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0061C9" w14:textId="77777777" w:rsidR="000C0A07" w:rsidRDefault="00000000">
                            <w:pPr>
                              <w:pStyle w:val="ab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2025.02-2025.03　　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 xml:space="preserve">南京农业大学开展“农村土地利用与劳动力使用情况调查”  调查员        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F40E9" id="文本框 16" o:spid="_x0000_s1027" type="#_x0000_t202" style="position:absolute;left:0;text-align:left;margin-left:-43.7pt;margin-top:284.65pt;width:529pt;height:2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" filled="f" stroked="f">
                <v:textbox style="mso-fit-shape-to-text:t">
                  <w:txbxContent>
                    <w:p w14:paraId="530061C9" w14:textId="77777777" w:rsidR="000C0A07" w:rsidRDefault="00000000">
                      <w:pPr>
                        <w:pStyle w:val="ab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2025.02-2025.03　　</w:t>
                      </w:r>
                      <w:proofErr w:type="gramStart"/>
                      <w:r>
                        <w:rPr>
                          <w:rFonts w:hint="eastAsia"/>
                        </w:rPr>
                        <w:t xml:space="preserve">　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南京农业大学开展“农村土地利用与劳动力使用情况调查”  调查员         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Theme="minorEastAsia" w:eastAsiaTheme="minorEastAsia" w:hAnsiTheme="minor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83BB273" wp14:editId="68C41845">
                <wp:simplePos x="0" y="0"/>
                <wp:positionH relativeFrom="column">
                  <wp:posOffset>-299720</wp:posOffset>
                </wp:positionH>
                <wp:positionV relativeFrom="paragraph">
                  <wp:posOffset>3340735</wp:posOffset>
                </wp:positionV>
                <wp:extent cx="931545" cy="215900"/>
                <wp:effectExtent l="0" t="0" r="13335" b="12700"/>
                <wp:wrapNone/>
                <wp:docPr id="6" name="平行四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545" cy="215900"/>
                        </a:xfrm>
                        <a:prstGeom prst="parallelogram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5D5542" w14:textId="77777777" w:rsidR="000C0A07" w:rsidRDefault="000C0A07">
                            <w:pPr>
                              <w:jc w:val="center"/>
                              <w:rPr>
                                <w:rFonts w:ascii="汉仪旗黑-55简" w:eastAsia="汉仪旗黑-55简" w:hAnsi="汉仪旗黑-55简" w:cs="汉仪旗黑-55简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083BB273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平行四边形 6" o:spid="_x0000_s1028" type="#_x0000_t7" style="position:absolute;left:0;text-align:left;margin-left:-23.6pt;margin-top:263.05pt;width:73.35pt;height:17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" adj="1252" fillcolor="#3891a7 [3204]" stroked="f" strokeweight="1pt">
                <v:textbox>
                  <w:txbxContent>
                    <w:p w14:paraId="2E5D5542" w14:textId="77777777" w:rsidR="000C0A07" w:rsidRDefault="000C0A07">
                      <w:pPr>
                        <w:jc w:val="center"/>
                        <w:rPr>
                          <w:rFonts w:ascii="汉仪旗黑-55简" w:eastAsia="汉仪旗黑-55简" w:hAnsi="汉仪旗黑-55简" w:cs="汉仪旗黑-55简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Theme="minorEastAsia" w:eastAsiaTheme="minorEastAsia" w:hAnsiTheme="minor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BBC5B2D" wp14:editId="152B469B">
                <wp:simplePos x="0" y="0"/>
                <wp:positionH relativeFrom="column">
                  <wp:posOffset>-289560</wp:posOffset>
                </wp:positionH>
                <wp:positionV relativeFrom="paragraph">
                  <wp:posOffset>3279775</wp:posOffset>
                </wp:positionV>
                <wp:extent cx="871220" cy="3378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49DA5B" w14:textId="77777777" w:rsidR="000C0A07" w:rsidRDefault="00000000">
                            <w:pPr>
                              <w:pStyle w:val="ab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实践经历</w:t>
                            </w:r>
                          </w:p>
                          <w:p w14:paraId="144A9B32" w14:textId="77777777" w:rsidR="000C0A07" w:rsidRDefault="000C0A07">
                            <w:pPr>
                              <w:jc w:val="left"/>
                              <w:rPr>
                                <w:rFonts w:ascii="汉仪旗黑-55简" w:eastAsia="汉仪旗黑-55简" w:hAnsi="汉仪旗黑-55简" w:cs="汉仪旗黑-55简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C5B2D" id="_x0000_s1029" type="#_x0000_t202" style="position:absolute;left:0;text-align:left;margin-left:-22.8pt;margin-top:258.25pt;width:68.6pt;height:26.6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" filled="f" stroked="f" strokeweight=".5pt">
                <v:textbox>
                  <w:txbxContent>
                    <w:p w14:paraId="0849DA5B" w14:textId="77777777" w:rsidR="000C0A07" w:rsidRDefault="00000000">
                      <w:pPr>
                        <w:pStyle w:val="ab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实践经历</w:t>
                      </w:r>
                    </w:p>
                    <w:p w14:paraId="144A9B32" w14:textId="77777777" w:rsidR="000C0A07" w:rsidRDefault="000C0A07">
                      <w:pPr>
                        <w:jc w:val="left"/>
                        <w:rPr>
                          <w:rFonts w:ascii="汉仪旗黑-55简" w:eastAsia="汉仪旗黑-55简" w:hAnsi="汉仪旗黑-55简" w:cs="汉仪旗黑-55简" w:hint="eastAsia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Theme="minorEastAsia" w:eastAsiaTheme="minorEastAsia" w:hAnsiTheme="minor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4DA6DDA" wp14:editId="38405FFB">
                <wp:simplePos x="0" y="0"/>
                <wp:positionH relativeFrom="column">
                  <wp:posOffset>-431165</wp:posOffset>
                </wp:positionH>
                <wp:positionV relativeFrom="paragraph">
                  <wp:posOffset>3395980</wp:posOffset>
                </wp:positionV>
                <wp:extent cx="123825" cy="107950"/>
                <wp:effectExtent l="0" t="0" r="9525" b="6350"/>
                <wp:wrapNone/>
                <wp:docPr id="69" name="table-blan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07950"/>
                        </a:xfrm>
                        <a:custGeom>
                          <a:avLst/>
                          <a:gdLst>
                            <a:gd name="T0" fmla="*/ 10000 w 10000"/>
                            <a:gd name="T1" fmla="*/ 2320 h 8569"/>
                            <a:gd name="T2" fmla="*/ 10000 w 10000"/>
                            <a:gd name="T3" fmla="*/ 4464 h 8569"/>
                            <a:gd name="T4" fmla="*/ 0 w 10000"/>
                            <a:gd name="T5" fmla="*/ 4464 h 8569"/>
                            <a:gd name="T6" fmla="*/ 0 w 10000"/>
                            <a:gd name="T7" fmla="*/ 2320 h 8569"/>
                            <a:gd name="T8" fmla="*/ 261 w 10000"/>
                            <a:gd name="T9" fmla="*/ 1690 h 8569"/>
                            <a:gd name="T10" fmla="*/ 891 w 10000"/>
                            <a:gd name="T11" fmla="*/ 1429 h 8569"/>
                            <a:gd name="T12" fmla="*/ 2855 w 10000"/>
                            <a:gd name="T13" fmla="*/ 1429 h 8569"/>
                            <a:gd name="T14" fmla="*/ 2855 w 10000"/>
                            <a:gd name="T15" fmla="*/ 535 h 8569"/>
                            <a:gd name="T16" fmla="*/ 3011 w 10000"/>
                            <a:gd name="T17" fmla="*/ 157 h 8569"/>
                            <a:gd name="T18" fmla="*/ 3390 w 10000"/>
                            <a:gd name="T19" fmla="*/ 0 h 8569"/>
                            <a:gd name="T20" fmla="*/ 6605 w 10000"/>
                            <a:gd name="T21" fmla="*/ 0 h 8569"/>
                            <a:gd name="T22" fmla="*/ 6984 w 10000"/>
                            <a:gd name="T23" fmla="*/ 157 h 8569"/>
                            <a:gd name="T24" fmla="*/ 7140 w 10000"/>
                            <a:gd name="T25" fmla="*/ 535 h 8569"/>
                            <a:gd name="T26" fmla="*/ 7140 w 10000"/>
                            <a:gd name="T27" fmla="*/ 1429 h 8569"/>
                            <a:gd name="T28" fmla="*/ 9104 w 10000"/>
                            <a:gd name="T29" fmla="*/ 1429 h 8569"/>
                            <a:gd name="T30" fmla="*/ 9734 w 10000"/>
                            <a:gd name="T31" fmla="*/ 1690 h 8569"/>
                            <a:gd name="T32" fmla="*/ 10000 w 10000"/>
                            <a:gd name="T33" fmla="*/ 2320 h 8569"/>
                            <a:gd name="T34" fmla="*/ 10000 w 10000"/>
                            <a:gd name="T35" fmla="*/ 4998 h 8569"/>
                            <a:gd name="T36" fmla="*/ 10000 w 10000"/>
                            <a:gd name="T37" fmla="*/ 7678 h 8569"/>
                            <a:gd name="T38" fmla="*/ 9739 w 10000"/>
                            <a:gd name="T39" fmla="*/ 8308 h 8569"/>
                            <a:gd name="T40" fmla="*/ 9109 w 10000"/>
                            <a:gd name="T41" fmla="*/ 8569 h 8569"/>
                            <a:gd name="T42" fmla="*/ 894 w 10000"/>
                            <a:gd name="T43" fmla="*/ 8569 h 8569"/>
                            <a:gd name="T44" fmla="*/ 264 w 10000"/>
                            <a:gd name="T45" fmla="*/ 8308 h 8569"/>
                            <a:gd name="T46" fmla="*/ 1 w 10000"/>
                            <a:gd name="T47" fmla="*/ 7678 h 8569"/>
                            <a:gd name="T48" fmla="*/ 1 w 10000"/>
                            <a:gd name="T49" fmla="*/ 4998 h 8569"/>
                            <a:gd name="T50" fmla="*/ 3750 w 10000"/>
                            <a:gd name="T51" fmla="*/ 4998 h 8569"/>
                            <a:gd name="T52" fmla="*/ 3750 w 10000"/>
                            <a:gd name="T53" fmla="*/ 5892 h 8569"/>
                            <a:gd name="T54" fmla="*/ 3856 w 10000"/>
                            <a:gd name="T55" fmla="*/ 6143 h 8569"/>
                            <a:gd name="T56" fmla="*/ 4108 w 10000"/>
                            <a:gd name="T57" fmla="*/ 6249 h 8569"/>
                            <a:gd name="T58" fmla="*/ 5893 w 10000"/>
                            <a:gd name="T59" fmla="*/ 6249 h 8569"/>
                            <a:gd name="T60" fmla="*/ 6144 w 10000"/>
                            <a:gd name="T61" fmla="*/ 6143 h 8569"/>
                            <a:gd name="T62" fmla="*/ 6250 w 10000"/>
                            <a:gd name="T63" fmla="*/ 5892 h 8569"/>
                            <a:gd name="T64" fmla="*/ 6250 w 10000"/>
                            <a:gd name="T65" fmla="*/ 4998 h 8569"/>
                            <a:gd name="T66" fmla="*/ 10000 w 10000"/>
                            <a:gd name="T67" fmla="*/ 4998 h 8569"/>
                            <a:gd name="T68" fmla="*/ 3573 w 10000"/>
                            <a:gd name="T69" fmla="*/ 1426 h 8569"/>
                            <a:gd name="T70" fmla="*/ 6429 w 10000"/>
                            <a:gd name="T71" fmla="*/ 1426 h 8569"/>
                            <a:gd name="T72" fmla="*/ 6429 w 10000"/>
                            <a:gd name="T73" fmla="*/ 712 h 8569"/>
                            <a:gd name="T74" fmla="*/ 3573 w 10000"/>
                            <a:gd name="T75" fmla="*/ 712 h 8569"/>
                            <a:gd name="T76" fmla="*/ 3573 w 10000"/>
                            <a:gd name="T77" fmla="*/ 1426 h 8569"/>
                            <a:gd name="T78" fmla="*/ 5715 w 10000"/>
                            <a:gd name="T79" fmla="*/ 4998 h 8569"/>
                            <a:gd name="T80" fmla="*/ 5715 w 10000"/>
                            <a:gd name="T81" fmla="*/ 5713 h 8569"/>
                            <a:gd name="T82" fmla="*/ 4285 w 10000"/>
                            <a:gd name="T83" fmla="*/ 5713 h 8569"/>
                            <a:gd name="T84" fmla="*/ 4285 w 10000"/>
                            <a:gd name="T85" fmla="*/ 4998 h 8569"/>
                            <a:gd name="T86" fmla="*/ 5715 w 10000"/>
                            <a:gd name="T87" fmla="*/ 4998 h 85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10000" h="8569">
                              <a:moveTo>
                                <a:pt x="10000" y="2320"/>
                              </a:moveTo>
                              <a:lnTo>
                                <a:pt x="10000" y="4464"/>
                              </a:lnTo>
                              <a:lnTo>
                                <a:pt x="0" y="4464"/>
                              </a:lnTo>
                              <a:lnTo>
                                <a:pt x="0" y="2320"/>
                              </a:lnTo>
                              <a:cubicBezTo>
                                <a:pt x="0" y="2075"/>
                                <a:pt x="88" y="1864"/>
                                <a:pt x="261" y="1690"/>
                              </a:cubicBezTo>
                              <a:cubicBezTo>
                                <a:pt x="436" y="1515"/>
                                <a:pt x="646" y="1429"/>
                                <a:pt x="891" y="1429"/>
                              </a:cubicBezTo>
                              <a:lnTo>
                                <a:pt x="2855" y="1429"/>
                              </a:lnTo>
                              <a:lnTo>
                                <a:pt x="2855" y="535"/>
                              </a:lnTo>
                              <a:cubicBezTo>
                                <a:pt x="2855" y="387"/>
                                <a:pt x="2906" y="260"/>
                                <a:pt x="3011" y="157"/>
                              </a:cubicBezTo>
                              <a:cubicBezTo>
                                <a:pt x="3116" y="52"/>
                                <a:pt x="3243" y="0"/>
                                <a:pt x="3390" y="0"/>
                              </a:cubicBezTo>
                              <a:lnTo>
                                <a:pt x="6605" y="0"/>
                              </a:lnTo>
                              <a:cubicBezTo>
                                <a:pt x="6754" y="0"/>
                                <a:pt x="6880" y="52"/>
                                <a:pt x="6984" y="157"/>
                              </a:cubicBezTo>
                              <a:cubicBezTo>
                                <a:pt x="7089" y="262"/>
                                <a:pt x="7140" y="388"/>
                                <a:pt x="7140" y="535"/>
                              </a:cubicBezTo>
                              <a:lnTo>
                                <a:pt x="7140" y="1429"/>
                              </a:lnTo>
                              <a:lnTo>
                                <a:pt x="9104" y="1429"/>
                              </a:lnTo>
                              <a:cubicBezTo>
                                <a:pt x="9349" y="1429"/>
                                <a:pt x="9560" y="1518"/>
                                <a:pt x="9734" y="1690"/>
                              </a:cubicBezTo>
                              <a:cubicBezTo>
                                <a:pt x="9912" y="1864"/>
                                <a:pt x="10000" y="2074"/>
                                <a:pt x="10000" y="2320"/>
                              </a:cubicBezTo>
                              <a:close/>
                              <a:moveTo>
                                <a:pt x="10000" y="4998"/>
                              </a:moveTo>
                              <a:lnTo>
                                <a:pt x="10000" y="7678"/>
                              </a:lnTo>
                              <a:cubicBezTo>
                                <a:pt x="10000" y="7923"/>
                                <a:pt x="9911" y="8134"/>
                                <a:pt x="9739" y="8308"/>
                              </a:cubicBezTo>
                              <a:cubicBezTo>
                                <a:pt x="9564" y="8483"/>
                                <a:pt x="9354" y="8569"/>
                                <a:pt x="9109" y="8569"/>
                              </a:cubicBezTo>
                              <a:lnTo>
                                <a:pt x="894" y="8569"/>
                              </a:lnTo>
                              <a:cubicBezTo>
                                <a:pt x="649" y="8569"/>
                                <a:pt x="438" y="8481"/>
                                <a:pt x="264" y="8308"/>
                              </a:cubicBezTo>
                              <a:cubicBezTo>
                                <a:pt x="89" y="8133"/>
                                <a:pt x="1" y="7923"/>
                                <a:pt x="1" y="7678"/>
                              </a:cubicBezTo>
                              <a:lnTo>
                                <a:pt x="1" y="4998"/>
                              </a:lnTo>
                              <a:lnTo>
                                <a:pt x="3750" y="4998"/>
                              </a:lnTo>
                              <a:lnTo>
                                <a:pt x="3750" y="5892"/>
                              </a:lnTo>
                              <a:cubicBezTo>
                                <a:pt x="3750" y="5988"/>
                                <a:pt x="3785" y="6072"/>
                                <a:pt x="3856" y="6143"/>
                              </a:cubicBezTo>
                              <a:cubicBezTo>
                                <a:pt x="3928" y="6214"/>
                                <a:pt x="4010" y="6249"/>
                                <a:pt x="4108" y="6249"/>
                              </a:cubicBezTo>
                              <a:lnTo>
                                <a:pt x="5893" y="6249"/>
                              </a:lnTo>
                              <a:cubicBezTo>
                                <a:pt x="5989" y="6249"/>
                                <a:pt x="6073" y="6214"/>
                                <a:pt x="6144" y="6143"/>
                              </a:cubicBezTo>
                              <a:cubicBezTo>
                                <a:pt x="6215" y="6072"/>
                                <a:pt x="6250" y="5989"/>
                                <a:pt x="6250" y="5892"/>
                              </a:cubicBezTo>
                              <a:lnTo>
                                <a:pt x="6250" y="4998"/>
                              </a:lnTo>
                              <a:lnTo>
                                <a:pt x="10000" y="4998"/>
                              </a:lnTo>
                              <a:close/>
                              <a:moveTo>
                                <a:pt x="3573" y="1426"/>
                              </a:moveTo>
                              <a:lnTo>
                                <a:pt x="6429" y="1426"/>
                              </a:lnTo>
                              <a:lnTo>
                                <a:pt x="6429" y="712"/>
                              </a:lnTo>
                              <a:lnTo>
                                <a:pt x="3573" y="712"/>
                              </a:lnTo>
                              <a:lnTo>
                                <a:pt x="3573" y="1426"/>
                              </a:lnTo>
                              <a:close/>
                              <a:moveTo>
                                <a:pt x="5715" y="4998"/>
                              </a:moveTo>
                              <a:lnTo>
                                <a:pt x="5715" y="5713"/>
                              </a:lnTo>
                              <a:lnTo>
                                <a:pt x="4285" y="5713"/>
                              </a:lnTo>
                              <a:lnTo>
                                <a:pt x="4285" y="4998"/>
                              </a:lnTo>
                              <a:lnTo>
                                <a:pt x="5715" y="499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D26C676" id="table-blank" o:spid="_x0000_s1026" style="position:absolute;margin-left:-33.95pt;margin-top:267.4pt;width:9.75pt;height:8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000,8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" path="m10000,2320r,2144l,4464,,2320c,2075,88,1864,261,1690,436,1515,646,1429,891,1429r1964,l2855,535v,-148,51,-275,156,-378c3116,52,3243,,3390,l6605,v149,,275,52,379,157c7089,262,7140,388,7140,535r,894l9104,1429v245,,456,89,630,261c9912,1864,10000,2074,10000,2320xm10000,4998r,2680c10000,7923,9911,8134,9739,8308v-175,175,-385,261,-630,261l894,8569v-245,,-456,-88,-630,-261c89,8133,1,7923,1,7678l1,4998r3749,l3750,5892v,96,35,180,106,251c3928,6214,4010,6249,4108,6249r1785,c5989,6249,6073,6214,6144,6143v71,-71,106,-154,106,-251l6250,4998r3750,xm3573,1426r2856,l6429,712r-2856,l3573,1426xm5715,4998r,715l4285,5713r,-715l5715,4998xe" fillcolor="white [3212]" stroked="f" strokeweight="2pt">
                <v:path arrowok="t" o:connecttype="custom" o:connectlocs="123825,29227;123825,56236;0,56236;0,29227;3232,21290;11033,18002;35352,18002;35352,6740;37284,1978;41977,0;81786,0;86479,1978;88411,6740;88411,18002;112730,18002;120531,21290;123825,29227;123825,62963;123825,96725;120593,104662;112792,107950;11070,107950;3269,104662;12,96725;12,62963;46434,62963;46434,74226;47747,77388;50867,78723;72970,78723;76078,77388;77391,74226;77391,62963;123825,62963;44243,17964;79607,17964;79607,8970;44243,8970;44243,17964;70766,62963;70766,71971;53059,71971;53059,62963;70766,62963" o:connectangles="0,0,0,0,0,0,0,0,0,0,0,0,0,0,0,0,0,0,0,0,0,0,0,0,0,0,0,0,0,0,0,0,0,0,0,0,0,0,0,0,0,0,0,0"/>
              </v:shape>
            </w:pict>
          </mc:Fallback>
        </mc:AlternateContent>
      </w:r>
      <w:r w:rsidR="00000000">
        <w:rPr>
          <w:rFonts w:asciiTheme="minorEastAsia" w:eastAsiaTheme="minorEastAsia" w:hAnsiTheme="minor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0009FF1" wp14:editId="7A43C6B7">
                <wp:simplePos x="0" y="0"/>
                <wp:positionH relativeFrom="column">
                  <wp:posOffset>-570865</wp:posOffset>
                </wp:positionH>
                <wp:positionV relativeFrom="paragraph">
                  <wp:posOffset>3340735</wp:posOffset>
                </wp:positionV>
                <wp:extent cx="744220" cy="215900"/>
                <wp:effectExtent l="0" t="0" r="2540" b="1270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215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8DAE438" w14:textId="77777777" w:rsidR="000C0A07" w:rsidRDefault="000C0A07">
                            <w:pPr>
                              <w:jc w:val="center"/>
                              <w:rPr>
                                <w:rFonts w:ascii="汉仪旗黑-55简" w:eastAsia="汉仪旗黑-55简" w:hAnsi="汉仪旗黑-55简" w:cs="汉仪旗黑-55简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0009FF1" id="矩形 8" o:spid="_x0000_s1030" style="position:absolute;left:0;text-align:left;margin-left:-44.95pt;margin-top:263.05pt;width:58.6pt;height:17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" fillcolor="#3891a7 [3204]" stroked="f" strokeweight="1pt">
                <v:textbox>
                  <w:txbxContent>
                    <w:p w14:paraId="18DAE438" w14:textId="77777777" w:rsidR="000C0A07" w:rsidRDefault="000C0A07">
                      <w:pPr>
                        <w:jc w:val="center"/>
                        <w:rPr>
                          <w:rFonts w:ascii="汉仪旗黑-55简" w:eastAsia="汉仪旗黑-55简" w:hAnsi="汉仪旗黑-55简" w:cs="汉仪旗黑-55简"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A048242" wp14:editId="72978E21">
                <wp:simplePos x="0" y="0"/>
                <wp:positionH relativeFrom="column">
                  <wp:posOffset>-554355</wp:posOffset>
                </wp:positionH>
                <wp:positionV relativeFrom="paragraph">
                  <wp:posOffset>3445510</wp:posOffset>
                </wp:positionV>
                <wp:extent cx="6489700" cy="0"/>
                <wp:effectExtent l="0" t="0" r="0" b="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  <a:ln w="12700" cap="sq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FE635E" id="直接连接符 23" o:spid="_x0000_s1026" style="position:absolute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65pt,271.3pt" to="467.35pt,27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" strokecolor="#7dc2d3 [1940]" strokeweight="1pt">
                <v:stroke startarrowwidth="narrow" startarrowlength="short" endarrowwidth="narrow" endarrowlength="short" endcap="square"/>
              </v:line>
            </w:pict>
          </mc:Fallback>
        </mc:AlternateContent>
      </w:r>
      <w:r w:rsidR="00000000"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DDF0E31" wp14:editId="7D7AFF0D">
                <wp:simplePos x="0" y="0"/>
                <wp:positionH relativeFrom="column">
                  <wp:posOffset>-584835</wp:posOffset>
                </wp:positionH>
                <wp:positionV relativeFrom="paragraph">
                  <wp:posOffset>2471420</wp:posOffset>
                </wp:positionV>
                <wp:extent cx="6489700" cy="0"/>
                <wp:effectExtent l="0" t="0" r="0" b="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  <a:ln w="12700" cap="sq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EF1C4B" id="直接连接符 22" o:spid="_x0000_s1026" style="position:absolute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05pt,194.6pt" to="464.95pt,19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" strokecolor="#7dc2d3 [1940]" strokeweight="1pt">
                <v:stroke startarrowwidth="narrow" startarrowlength="short" endarrowwidth="narrow" endarrowlength="short" endcap="square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761011" wp14:editId="57EB07E2">
                <wp:simplePos x="0" y="0"/>
                <wp:positionH relativeFrom="column">
                  <wp:posOffset>3992880</wp:posOffset>
                </wp:positionH>
                <wp:positionV relativeFrom="paragraph">
                  <wp:posOffset>-228600</wp:posOffset>
                </wp:positionV>
                <wp:extent cx="1234440" cy="782955"/>
                <wp:effectExtent l="0" t="0" r="0" b="0"/>
                <wp:wrapNone/>
                <wp:docPr id="3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40" cy="782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2E606D" w14:textId="77777777" w:rsidR="000C0A07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44"/>
                                <w:szCs w:val="44"/>
                              </w:rPr>
                              <w:t xml:space="preserve">胡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44"/>
                                <w:szCs w:val="44"/>
                              </w:rPr>
                              <w:t>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61011" id="文本框 5" o:spid="_x0000_s1031" type="#_x0000_t202" style="position:absolute;left:0;text-align:left;margin-left:314.4pt;margin-top:-18pt;width:97.2pt;height:61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" filled="f" stroked="f" strokeweight=".5pt">
                <v:textbox>
                  <w:txbxContent>
                    <w:p w14:paraId="4E2E606D" w14:textId="77777777" w:rsidR="000C0A07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44"/>
                          <w:szCs w:val="44"/>
                        </w:rPr>
                        <w:t xml:space="preserve">胡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44"/>
                          <w:szCs w:val="44"/>
                        </w:rPr>
                        <w:t>志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097A91D" wp14:editId="3A9E79FB">
                <wp:simplePos x="0" y="0"/>
                <wp:positionH relativeFrom="column">
                  <wp:posOffset>4164965</wp:posOffset>
                </wp:positionH>
                <wp:positionV relativeFrom="paragraph">
                  <wp:posOffset>-734060</wp:posOffset>
                </wp:positionV>
                <wp:extent cx="1875155" cy="213360"/>
                <wp:effectExtent l="0" t="0" r="14605" b="0"/>
                <wp:wrapNone/>
                <wp:docPr id="29" name="平行四边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155" cy="213360"/>
                        </a:xfrm>
                        <a:prstGeom prst="parallelogram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D245FDB" w14:textId="77777777" w:rsidR="000C0A07" w:rsidRDefault="000C0A07">
                            <w:pPr>
                              <w:jc w:val="center"/>
                              <w:rPr>
                                <w:rFonts w:ascii="汉仪旗黑-55简" w:eastAsia="汉仪旗黑-55简" w:hAnsi="汉仪旗黑-55简" w:cs="汉仪旗黑-55简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097A91D" id="平行四边形 29" o:spid="_x0000_s1032" type="#_x0000_t7" style="position:absolute;left:0;text-align:left;margin-left:327.95pt;margin-top:-57.8pt;width:147.65pt;height:16.8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" adj="614" fillcolor="#d3eaf0 [660]" stroked="f" strokeweight="1pt">
                <v:textbox>
                  <w:txbxContent>
                    <w:p w14:paraId="2D245FDB" w14:textId="77777777" w:rsidR="000C0A07" w:rsidRDefault="000C0A07">
                      <w:pPr>
                        <w:jc w:val="center"/>
                        <w:rPr>
                          <w:rFonts w:ascii="汉仪旗黑-55简" w:eastAsia="汉仪旗黑-55简" w:hAnsi="汉仪旗黑-55简" w:cs="汉仪旗黑-55简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D9D34BC" wp14:editId="70DC8007">
                <wp:simplePos x="0" y="0"/>
                <wp:positionH relativeFrom="column">
                  <wp:posOffset>4288155</wp:posOffset>
                </wp:positionH>
                <wp:positionV relativeFrom="paragraph">
                  <wp:posOffset>-762000</wp:posOffset>
                </wp:positionV>
                <wp:extent cx="1667510" cy="241935"/>
                <wp:effectExtent l="0" t="0" r="0" b="0"/>
                <wp:wrapNone/>
                <wp:docPr id="1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BB8D1" w14:textId="77777777" w:rsidR="000C0A07" w:rsidRDefault="00000000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汉仪旗黑-55简" w:eastAsia="汉仪旗黑-55简" w:hAnsi="汉仪旗黑-55简" w:cs="汉仪旗黑-55简" w:hint="eastAsia"/>
                                <w:b/>
                                <w:bCs/>
                                <w:color w:val="3891A7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汉仪旗黑-55简" w:eastAsia="汉仪旗黑-55简" w:hAnsi="汉仪旗黑-55简" w:cs="汉仪旗黑-55简" w:hint="eastAsia"/>
                                <w:b/>
                                <w:bCs/>
                                <w:color w:val="3891A7" w:themeColor="accent1"/>
                                <w:sz w:val="18"/>
                                <w:szCs w:val="18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D34BC" id="文本框 8" o:spid="_x0000_s1033" type="#_x0000_t202" style="position:absolute;left:0;text-align:left;margin-left:337.65pt;margin-top:-60pt;width:131.3pt;height:19.0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" filled="f" stroked="f" strokeweight=".5pt">
                <v:textbox>
                  <w:txbxContent>
                    <w:p w14:paraId="6B4BB8D1" w14:textId="77777777" w:rsidR="000C0A07" w:rsidRDefault="00000000">
                      <w:pPr>
                        <w:adjustRightInd w:val="0"/>
                        <w:snapToGrid w:val="0"/>
                        <w:jc w:val="distribute"/>
                        <w:rPr>
                          <w:rFonts w:ascii="汉仪旗黑-55简" w:eastAsia="汉仪旗黑-55简" w:hAnsi="汉仪旗黑-55简" w:cs="汉仪旗黑-55简" w:hint="eastAsia"/>
                          <w:b/>
                          <w:bCs/>
                          <w:color w:val="3891A7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汉仪旗黑-55简" w:eastAsia="汉仪旗黑-55简" w:hAnsi="汉仪旗黑-55简" w:cs="汉仪旗黑-55简" w:hint="eastAsia"/>
                          <w:b/>
                          <w:bCs/>
                          <w:color w:val="3891A7" w:themeColor="accent1"/>
                          <w:sz w:val="18"/>
                          <w:szCs w:val="18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00A6049" wp14:editId="4217026A">
                <wp:simplePos x="0" y="0"/>
                <wp:positionH relativeFrom="column">
                  <wp:posOffset>-1192530</wp:posOffset>
                </wp:positionH>
                <wp:positionV relativeFrom="paragraph">
                  <wp:posOffset>-974725</wp:posOffset>
                </wp:positionV>
                <wp:extent cx="185420" cy="10833735"/>
                <wp:effectExtent l="0" t="0" r="12700" b="190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" cy="108337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1F724D" id="矩形 21" o:spid="_x0000_s1026" style="position:absolute;margin-left:-93.9pt;margin-top:-76.75pt;width:14.6pt;height:853.0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" fillcolor="#7dc2d3 [1940]" stroked="f" strokeweight="2pt"/>
            </w:pict>
          </mc:Fallback>
        </mc:AlternateContent>
      </w:r>
      <w:r w:rsidR="00000000">
        <w:rPr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8D21ED9" wp14:editId="18C61172">
                <wp:simplePos x="0" y="0"/>
                <wp:positionH relativeFrom="column">
                  <wp:posOffset>-1546225</wp:posOffset>
                </wp:positionH>
                <wp:positionV relativeFrom="paragraph">
                  <wp:posOffset>-450850</wp:posOffset>
                </wp:positionV>
                <wp:extent cx="771525" cy="347980"/>
                <wp:effectExtent l="16510" t="12700" r="19685" b="20320"/>
                <wp:wrapNone/>
                <wp:docPr id="27" name="平行四边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347980"/>
                        </a:xfrm>
                        <a:prstGeom prst="parallelogram">
                          <a:avLst/>
                        </a:prstGeom>
                        <a:solidFill>
                          <a:schemeClr val="accent1"/>
                        </a:solidFill>
                        <a:ln w="25400" cap="flat" cmpd="sng" algn="ctr">
                          <a:solidFill>
                            <a:schemeClr val="bg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8CB4CE" w14:textId="77777777" w:rsidR="000C0A07" w:rsidRDefault="000C0A07">
                            <w:pPr>
                              <w:jc w:val="center"/>
                              <w:rPr>
                                <w:rFonts w:ascii="汉仪旗黑-55简" w:eastAsia="汉仪旗黑-55简" w:hAnsi="汉仪旗黑-55简" w:cs="汉仪旗黑-55简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8D21ED9" id="平行四边形 27" o:spid="_x0000_s1034" type="#_x0000_t7" style="position:absolute;left:0;text-align:left;margin-left:-121.75pt;margin-top:-35.5pt;width:60.75pt;height:27.4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" adj="2436" fillcolor="#3891a7 [3204]" strokecolor="white [3212]" strokeweight="2pt">
                <v:textbox>
                  <w:txbxContent>
                    <w:p w14:paraId="778CB4CE" w14:textId="77777777" w:rsidR="000C0A07" w:rsidRDefault="000C0A07">
                      <w:pPr>
                        <w:jc w:val="center"/>
                        <w:rPr>
                          <w:rFonts w:ascii="汉仪旗黑-55简" w:eastAsia="汉仪旗黑-55简" w:hAnsi="汉仪旗黑-55简" w:cs="汉仪旗黑-55简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rFonts w:hint="eastAsia"/>
          <w:sz w:val="22"/>
          <w:szCs w:val="24"/>
        </w:rPr>
        <w:t xml:space="preserve"> </w:t>
      </w:r>
      <w:r w:rsidR="00000000">
        <w:rPr>
          <w:rFonts w:hint="eastAsia"/>
          <w:noProof/>
          <w:sz w:val="22"/>
          <w:szCs w:val="24"/>
        </w:rPr>
        <w:drawing>
          <wp:inline distT="0" distB="0" distL="0" distR="0" wp14:anchorId="75DD8A58" wp14:editId="4F113E64">
            <wp:extent cx="759460" cy="1123315"/>
            <wp:effectExtent l="0" t="0" r="2540" b="635"/>
            <wp:docPr id="413327466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27466" name="图片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0180" cy="115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A3107" w14:textId="15596AD2" w:rsidR="000C0A07" w:rsidRDefault="00000000">
      <w:pPr>
        <w:pStyle w:val="ab"/>
        <w:rPr>
          <w:rFonts w:asciiTheme="minorEastAsia" w:eastAsiaTheme="minorEastAsia" w:hAnsiTheme="minorEastAsia" w:hint="eastAsia"/>
          <w:sz w:val="22"/>
        </w:rPr>
      </w:pPr>
      <w:r>
        <w:rPr>
          <w:rFonts w:asciiTheme="minorEastAsia" w:eastAsiaTheme="minorEastAsia" w:hAnsiTheme="minorEastAsia" w:cs="阿里巴巴普惠体"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8DEAD2" wp14:editId="3CA66E87">
                <wp:simplePos x="0" y="0"/>
                <wp:positionH relativeFrom="column">
                  <wp:posOffset>-556260</wp:posOffset>
                </wp:positionH>
                <wp:positionV relativeFrom="paragraph">
                  <wp:posOffset>2697480</wp:posOffset>
                </wp:positionV>
                <wp:extent cx="6804660" cy="1234440"/>
                <wp:effectExtent l="0" t="0" r="0" b="0"/>
                <wp:wrapNone/>
                <wp:docPr id="1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F702D1" w14:textId="77777777" w:rsidR="008B5968" w:rsidRDefault="008B5968">
                            <w:pPr>
                              <w:snapToGrid w:val="0"/>
                              <w:rPr>
                                <w:rFonts w:asciiTheme="minorEastAsia" w:eastAsiaTheme="minorEastAsia" w:hAnsiTheme="minorEastAsia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 w:rsidRPr="008B5968">
                              <w:rPr>
                                <w:rFonts w:asciiTheme="minorEastAsia" w:eastAsiaTheme="minorEastAsia" w:hAnsiTheme="minorEastAsia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沟通类能力：</w:t>
                            </w:r>
                            <w:r w:rsidRPr="008B5968">
                              <w:rPr>
                                <w:rFonts w:asciiTheme="minorEastAsia" w:eastAsiaTheme="minorEastAsia" w:hAnsiTheme="minorEastAsia" w:cs="汉仪旗黑-55简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在评估过程中与基层干部、农户等多元主体开展结构化访谈，严格遵循中立与保密原则记录信息，形成规范的沟通纪要；</w:t>
                            </w:r>
                          </w:p>
                          <w:p w14:paraId="42A2B033" w14:textId="53D074C7" w:rsidR="000C0A07" w:rsidRPr="008B5968" w:rsidRDefault="008B5968" w:rsidP="008B5968">
                            <w:pPr>
                              <w:snapToGrid w:val="0"/>
                              <w:rPr>
                                <w:rFonts w:asciiTheme="minorEastAsia" w:eastAsiaTheme="minorEastAsia" w:hAnsiTheme="minorEastAsia" w:cs="汉仪旗黑-55简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 w:rsidRPr="008B5968">
                              <w:rPr>
                                <w:rFonts w:asciiTheme="minorEastAsia" w:eastAsiaTheme="minorEastAsia" w:hAnsiTheme="minorEastAsia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流程执行：</w:t>
                            </w:r>
                            <w:r w:rsidRPr="008B5968">
                              <w:rPr>
                                <w:rFonts w:asciiTheme="minorEastAsia" w:eastAsiaTheme="minorEastAsia" w:hAnsiTheme="minorEastAsia" w:cs="汉仪旗黑-55简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配合项目方案完成问卷发放、回收与核验，确保信息完整性与逻辑一致性；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DEAD2" id="_x0000_s1035" type="#_x0000_t202" style="position:absolute;margin-left:-43.8pt;margin-top:212.4pt;width:535.8pt;height:97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" filled="f" stroked="f">
                <v:textbox style="mso-fit-shape-to-text:t">
                  <w:txbxContent>
                    <w:p w14:paraId="1DF702D1" w14:textId="77777777" w:rsidR="008B5968" w:rsidRDefault="008B5968">
                      <w:pPr>
                        <w:snapToGrid w:val="0"/>
                        <w:rPr>
                          <w:rFonts w:asciiTheme="minorEastAsia" w:eastAsiaTheme="minorEastAsia" w:hAnsiTheme="minorEastAsia" w:cs="汉仪旗黑-55简"/>
                          <w:b/>
                          <w:bCs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 w:rsidRPr="008B5968">
                        <w:rPr>
                          <w:rFonts w:asciiTheme="minorEastAsia" w:eastAsiaTheme="minorEastAsia" w:hAnsiTheme="minorEastAsia" w:cs="汉仪旗黑-55简"/>
                          <w:b/>
                          <w:bCs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沟通类能力：</w:t>
                      </w:r>
                      <w:r w:rsidRPr="008B5968">
                        <w:rPr>
                          <w:rFonts w:asciiTheme="minorEastAsia" w:eastAsiaTheme="minorEastAsia" w:hAnsiTheme="minorEastAsia" w:cs="汉仪旗黑-55简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在评估过程中与基层干部、农户等多元主体开展结构化访谈，严格遵循中立与保密原则记录信息，形成规范的沟通纪要；</w:t>
                      </w:r>
                    </w:p>
                    <w:p w14:paraId="42A2B033" w14:textId="53D074C7" w:rsidR="000C0A07" w:rsidRPr="008B5968" w:rsidRDefault="008B5968" w:rsidP="008B5968">
                      <w:pPr>
                        <w:snapToGrid w:val="0"/>
                        <w:rPr>
                          <w:rFonts w:asciiTheme="minorEastAsia" w:eastAsiaTheme="minorEastAsia" w:hAnsiTheme="minorEastAsia" w:cs="汉仪旗黑-55简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 w:rsidRPr="008B5968">
                        <w:rPr>
                          <w:rFonts w:asciiTheme="minorEastAsia" w:eastAsiaTheme="minorEastAsia" w:hAnsiTheme="minorEastAsia" w:cs="汉仪旗黑-55简"/>
                          <w:b/>
                          <w:bCs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流程执行：</w:t>
                      </w:r>
                      <w:r w:rsidRPr="008B5968">
                        <w:rPr>
                          <w:rFonts w:asciiTheme="minorEastAsia" w:eastAsiaTheme="minorEastAsia" w:hAnsiTheme="minorEastAsia" w:cs="汉仪旗黑-55简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配合项目方案完成问卷发放、回收与核验，确保信息完整性与逻辑一致性；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D12FCF" wp14:editId="6CBA5850">
                <wp:simplePos x="0" y="0"/>
                <wp:positionH relativeFrom="column">
                  <wp:posOffset>-607695</wp:posOffset>
                </wp:positionH>
                <wp:positionV relativeFrom="paragraph">
                  <wp:posOffset>1566545</wp:posOffset>
                </wp:positionV>
                <wp:extent cx="6746875" cy="605155"/>
                <wp:effectExtent l="0" t="0" r="0" b="0"/>
                <wp:wrapNone/>
                <wp:docPr id="162215192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6875" cy="6051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CD6AC1" w14:textId="77777777" w:rsidR="000C0A07" w:rsidRDefault="00000000">
                            <w:pPr>
                              <w:snapToGrid w:val="0"/>
                              <w:rPr>
                                <w:rFonts w:asciiTheme="minorEastAsia" w:eastAsiaTheme="minorEastAsia" w:hAnsiTheme="minorEastAsia" w:cs="汉仪旗黑-55简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汉仪旗黑-55简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</w:rPr>
                              <w:t>主修课程：</w:t>
                            </w:r>
                            <w:r>
                              <w:rPr>
                                <w:rFonts w:asciiTheme="minorEastAsia" w:eastAsiaTheme="minorEastAsia" w:hAnsiTheme="minorEastAsia" w:cs="汉仪旗黑-55简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微观经济学，管理学，会计学，财务管理，市场营销，经济法，广告学，消费者行为学，国际市场营销，市场调查，营销策划，品牌管理，客户管理，新媒体营销，管理信息系统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12FCF" id="_x0000_s1036" type="#_x0000_t202" style="position:absolute;margin-left:-47.85pt;margin-top:123.35pt;width:531.25pt;height:47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" filled="f" stroked="f">
                <v:textbox>
                  <w:txbxContent>
                    <w:p w14:paraId="38CD6AC1" w14:textId="77777777" w:rsidR="000C0A07" w:rsidRDefault="00000000">
                      <w:pPr>
                        <w:snapToGrid w:val="0"/>
                        <w:rPr>
                          <w:rFonts w:asciiTheme="minorEastAsia" w:eastAsiaTheme="minorEastAsia" w:hAnsiTheme="minorEastAsia" w:cs="汉仪旗黑-55简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Theme="minorEastAsia" w:eastAsiaTheme="minorEastAsia" w:hAnsiTheme="minorEastAsia" w:cs="汉仪旗黑-55简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</w:rPr>
                        <w:t>主修课程：</w:t>
                      </w:r>
                      <w:r>
                        <w:rPr>
                          <w:rFonts w:asciiTheme="minorEastAsia" w:eastAsiaTheme="minorEastAsia" w:hAnsiTheme="minorEastAsia" w:cs="汉仪旗黑-55简" w:hint="eastAsia"/>
                          <w:color w:val="404040" w:themeColor="text1" w:themeTint="BF"/>
                          <w:kern w:val="24"/>
                          <w:sz w:val="22"/>
                        </w:rPr>
                        <w:t>微观经济学，管理学，会计学，财务管理，市场营销，经济法，广告学，消费者行为学，国际市场营销，市场调查，营销策划，品牌管理，客户管理，新媒体营销，管理信息系统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A1EB78" wp14:editId="3D39E394">
                <wp:simplePos x="0" y="0"/>
                <wp:positionH relativeFrom="column">
                  <wp:posOffset>-572770</wp:posOffset>
                </wp:positionH>
                <wp:positionV relativeFrom="paragraph">
                  <wp:posOffset>541655</wp:posOffset>
                </wp:positionV>
                <wp:extent cx="6746875" cy="868045"/>
                <wp:effectExtent l="0" t="0" r="0" b="0"/>
                <wp:wrapNone/>
                <wp:docPr id="5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6875" cy="8680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9F3EE8" w14:textId="77777777" w:rsidR="000C0A07" w:rsidRDefault="00000000">
                            <w:pPr>
                              <w:widowControl/>
                              <w:spacing w:beforeAutospacing="1" w:afterAutospacing="1"/>
                            </w:pPr>
                            <w:r>
                              <w:rPr>
                                <w:rFonts w:asciiTheme="minorEastAsia" w:eastAsiaTheme="minorEastAsia" w:hAnsiTheme="minorEastAsia" w:cs="汉仪旗黑-55简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</w:rPr>
                              <w:t>主修课程：</w:t>
                            </w:r>
                            <w:r>
                              <w:rPr>
                                <w:rFonts w:asciiTheme="minorEastAsia" w:eastAsiaTheme="minorEastAsia" w:hAnsiTheme="minorEastAsia" w:cs="汉仪旗黑-55简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社会调查和研究方法、农产品市场营销、农业项目投资评估、现代管理学、农村社会学、农业经济学、发展理论与实践、农村公共管理、农村发展规划、西方经济学、农业政策学、现代农业创新与乡村振兴战略，</w:t>
                            </w:r>
                            <w:r>
                              <w:t>学术写作、创业实践案例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553CEE52" w14:textId="77777777" w:rsidR="000C0A07" w:rsidRDefault="000C0A07">
                            <w:pPr>
                              <w:widowControl/>
                              <w:spacing w:beforeAutospacing="1" w:afterAutospacing="1"/>
                              <w:ind w:left="1080"/>
                            </w:pPr>
                          </w:p>
                          <w:p w14:paraId="1D8FA7CB" w14:textId="77777777" w:rsidR="000C0A07" w:rsidRDefault="000C0A07">
                            <w:pPr>
                              <w:snapToGrid w:val="0"/>
                              <w:rPr>
                                <w:rFonts w:asciiTheme="minorEastAsia" w:eastAsiaTheme="minorEastAsia" w:hAnsiTheme="minorEastAsia" w:cs="汉仪旗黑-55简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1EB78" id="_x0000_s1037" type="#_x0000_t202" style="position:absolute;margin-left:-45.1pt;margin-top:42.65pt;width:531.25pt;height:68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" filled="f" stroked="f">
                <v:textbox>
                  <w:txbxContent>
                    <w:p w14:paraId="019F3EE8" w14:textId="77777777" w:rsidR="000C0A07" w:rsidRDefault="00000000">
                      <w:pPr>
                        <w:widowControl/>
                        <w:spacing w:beforeAutospacing="1" w:afterAutospacing="1"/>
                      </w:pPr>
                      <w:r>
                        <w:rPr>
                          <w:rFonts w:asciiTheme="minorEastAsia" w:eastAsiaTheme="minorEastAsia" w:hAnsiTheme="minorEastAsia" w:cs="汉仪旗黑-55简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</w:rPr>
                        <w:t>主修课程：</w:t>
                      </w:r>
                      <w:r>
                        <w:rPr>
                          <w:rFonts w:asciiTheme="minorEastAsia" w:eastAsiaTheme="minorEastAsia" w:hAnsiTheme="minorEastAsia" w:cs="汉仪旗黑-55简" w:hint="eastAsia"/>
                          <w:color w:val="404040" w:themeColor="text1" w:themeTint="BF"/>
                          <w:kern w:val="24"/>
                          <w:sz w:val="22"/>
                        </w:rPr>
                        <w:t>社会调查和研究方法、农产品市场营销、农业项目投资评估、现代管理学、农村社会学、农业经济学、发展理论与实践、农村公共管理、农村发展规划、西方经济学、农业政策学、现代农业创新与乡村振兴战略，</w:t>
                      </w:r>
                      <w:r>
                        <w:t>学术写作、创业实践案例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  <w:p w14:paraId="553CEE52" w14:textId="77777777" w:rsidR="000C0A07" w:rsidRDefault="000C0A07">
                      <w:pPr>
                        <w:widowControl/>
                        <w:spacing w:beforeAutospacing="1" w:afterAutospacing="1"/>
                        <w:ind w:left="1080"/>
                      </w:pPr>
                    </w:p>
                    <w:p w14:paraId="1D8FA7CB" w14:textId="77777777" w:rsidR="000C0A07" w:rsidRDefault="000C0A07">
                      <w:pPr>
                        <w:snapToGrid w:val="0"/>
                        <w:rPr>
                          <w:rFonts w:asciiTheme="minorEastAsia" w:eastAsiaTheme="minorEastAsia" w:hAnsiTheme="minorEastAsia" w:cs="汉仪旗黑-55简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F39C74" wp14:editId="0197F25F">
                <wp:simplePos x="0" y="0"/>
                <wp:positionH relativeFrom="column">
                  <wp:posOffset>-610235</wp:posOffset>
                </wp:positionH>
                <wp:positionV relativeFrom="paragraph">
                  <wp:posOffset>306705</wp:posOffset>
                </wp:positionV>
                <wp:extent cx="6779260" cy="320040"/>
                <wp:effectExtent l="0" t="0" r="0" b="0"/>
                <wp:wrapNone/>
                <wp:docPr id="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926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FD302D5" w14:textId="77777777" w:rsidR="000C0A07" w:rsidRDefault="00000000">
                            <w:pPr>
                              <w:pStyle w:val="ab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2024.09-2027.06　　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/>
                              </w:rPr>
                              <w:t>西南大学　　                     农村发展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39C74" id="_x0000_s1038" type="#_x0000_t202" style="position:absolute;margin-left:-48.05pt;margin-top:24.15pt;width:533.8pt;height:25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" filled="f" stroked="f">
                <v:textbox style="mso-fit-shape-to-text:t">
                  <w:txbxContent>
                    <w:p w14:paraId="3FD302D5" w14:textId="77777777" w:rsidR="000C0A07" w:rsidRDefault="00000000">
                      <w:pPr>
                        <w:pStyle w:val="ab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2024.09-2027.06　　</w:t>
                      </w:r>
                      <w:proofErr w:type="gramStart"/>
                      <w:r>
                        <w:rPr>
                          <w:rFonts w:hint="eastAsia"/>
                        </w:rPr>
                        <w:t xml:space="preserve">　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                    </w:t>
                      </w:r>
                      <w:r>
                        <w:rPr>
                          <w:rFonts w:hint="eastAsia"/>
                        </w:rPr>
                        <w:t>西南大学　　                     农村发展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3FB4F5" wp14:editId="320666B2">
                <wp:simplePos x="0" y="0"/>
                <wp:positionH relativeFrom="column">
                  <wp:posOffset>-695325</wp:posOffset>
                </wp:positionH>
                <wp:positionV relativeFrom="paragraph">
                  <wp:posOffset>1308100</wp:posOffset>
                </wp:positionV>
                <wp:extent cx="6779260" cy="320040"/>
                <wp:effectExtent l="0" t="0" r="0" b="0"/>
                <wp:wrapNone/>
                <wp:docPr id="147933451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926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35B71E8" w14:textId="77777777" w:rsidR="000C0A07" w:rsidRDefault="00000000">
                            <w:pPr>
                              <w:pStyle w:val="ab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2021.09-2023.06　　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/>
                              </w:rPr>
                              <w:t>四川轻化工大学　　                 市场营销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FB4F5" id="_x0000_s1039" type="#_x0000_t202" style="position:absolute;margin-left:-54.75pt;margin-top:103pt;width:533.8pt;height:25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" filled="f" stroked="f">
                <v:textbox style="mso-fit-shape-to-text:t">
                  <w:txbxContent>
                    <w:p w14:paraId="035B71E8" w14:textId="77777777" w:rsidR="000C0A07" w:rsidRDefault="00000000">
                      <w:pPr>
                        <w:pStyle w:val="ab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2021.09-2023.06　　</w:t>
                      </w:r>
                      <w:proofErr w:type="gramStart"/>
                      <w:r>
                        <w:rPr>
                          <w:rFonts w:hint="eastAsia"/>
                        </w:rPr>
                        <w:t xml:space="preserve">　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                    </w:t>
                      </w:r>
                      <w:r>
                        <w:rPr>
                          <w:rFonts w:hint="eastAsia"/>
                        </w:rPr>
                        <w:t>四川轻化工大学　　                 市场营销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BECAED6" wp14:editId="45E405E7">
                <wp:simplePos x="0" y="0"/>
                <wp:positionH relativeFrom="column">
                  <wp:posOffset>-717550</wp:posOffset>
                </wp:positionH>
                <wp:positionV relativeFrom="paragraph">
                  <wp:posOffset>83185</wp:posOffset>
                </wp:positionV>
                <wp:extent cx="744220" cy="215900"/>
                <wp:effectExtent l="0" t="0" r="2540" b="1270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215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BC0B2D8" w14:textId="77777777" w:rsidR="000C0A07" w:rsidRDefault="000C0A07">
                            <w:pPr>
                              <w:jc w:val="center"/>
                              <w:rPr>
                                <w:rFonts w:ascii="汉仪旗黑-55简" w:eastAsia="汉仪旗黑-55简" w:hAnsi="汉仪旗黑-55简" w:cs="汉仪旗黑-55简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BECAED6" id="矩形 32" o:spid="_x0000_s1040" style="position:absolute;margin-left:-56.5pt;margin-top:6.55pt;width:58.6pt;height:17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" fillcolor="#3891a7 [3204]" stroked="f" strokeweight="1pt">
                <v:textbox>
                  <w:txbxContent>
                    <w:p w14:paraId="7BC0B2D8" w14:textId="77777777" w:rsidR="000C0A07" w:rsidRDefault="000C0A07">
                      <w:pPr>
                        <w:jc w:val="center"/>
                        <w:rPr>
                          <w:rFonts w:ascii="汉仪旗黑-55简" w:eastAsia="汉仪旗黑-55简" w:hAnsi="汉仪旗黑-55简" w:cs="汉仪旗黑-55简"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3FC9C49" wp14:editId="3B34844C">
                <wp:simplePos x="0" y="0"/>
                <wp:positionH relativeFrom="column">
                  <wp:posOffset>-471805</wp:posOffset>
                </wp:positionH>
                <wp:positionV relativeFrom="paragraph">
                  <wp:posOffset>83820</wp:posOffset>
                </wp:positionV>
                <wp:extent cx="931545" cy="215900"/>
                <wp:effectExtent l="0" t="0" r="13335" b="12700"/>
                <wp:wrapNone/>
                <wp:docPr id="2" name="平行四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545" cy="215900"/>
                        </a:xfrm>
                        <a:prstGeom prst="parallelogram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FE73BDA" w14:textId="77777777" w:rsidR="000C0A07" w:rsidRDefault="000C0A07">
                            <w:pPr>
                              <w:jc w:val="center"/>
                              <w:rPr>
                                <w:rFonts w:ascii="汉仪旗黑-55简" w:eastAsia="汉仪旗黑-55简" w:hAnsi="汉仪旗黑-55简" w:cs="汉仪旗黑-55简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3FC9C49" id="平行四边形 2" o:spid="_x0000_s1041" type="#_x0000_t7" style="position:absolute;margin-left:-37.15pt;margin-top:6.6pt;width:73.35pt;height:17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" adj="1252" fillcolor="#3891a7 [3204]" stroked="f" strokeweight="1pt">
                <v:textbox>
                  <w:txbxContent>
                    <w:p w14:paraId="6FE73BDA" w14:textId="77777777" w:rsidR="000C0A07" w:rsidRDefault="000C0A07">
                      <w:pPr>
                        <w:jc w:val="center"/>
                        <w:rPr>
                          <w:rFonts w:ascii="汉仪旗黑-55简" w:eastAsia="汉仪旗黑-55简" w:hAnsi="汉仪旗黑-55简" w:cs="汉仪旗黑-55简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AD3CBEA" wp14:editId="57C34BE7">
                <wp:simplePos x="0" y="0"/>
                <wp:positionH relativeFrom="column">
                  <wp:posOffset>-461645</wp:posOffset>
                </wp:positionH>
                <wp:positionV relativeFrom="paragraph">
                  <wp:posOffset>21590</wp:posOffset>
                </wp:positionV>
                <wp:extent cx="803275" cy="3378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27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7DFB3" w14:textId="77777777" w:rsidR="000C0A07" w:rsidRDefault="00000000">
                            <w:pPr>
                              <w:pStyle w:val="ab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教育背景</w:t>
                            </w:r>
                          </w:p>
                          <w:p w14:paraId="6FDDC5AB" w14:textId="77777777" w:rsidR="000C0A07" w:rsidRDefault="000C0A07">
                            <w:pPr>
                              <w:jc w:val="left"/>
                              <w:rPr>
                                <w:rFonts w:ascii="汉仪旗黑-55简" w:eastAsia="汉仪旗黑-55简" w:hAnsi="汉仪旗黑-55简" w:cs="汉仪旗黑-55简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3CBEA" id="文本框 28" o:spid="_x0000_s1042" type="#_x0000_t202" style="position:absolute;margin-left:-36.35pt;margin-top:1.7pt;width:63.25pt;height:26.6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" filled="f" stroked="f" strokeweight=".5pt">
                <v:textbox>
                  <w:txbxContent>
                    <w:p w14:paraId="55C7DFB3" w14:textId="77777777" w:rsidR="000C0A07" w:rsidRDefault="00000000">
                      <w:pPr>
                        <w:pStyle w:val="ab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教育背景</w:t>
                      </w:r>
                    </w:p>
                    <w:p w14:paraId="6FDDC5AB" w14:textId="77777777" w:rsidR="000C0A07" w:rsidRDefault="000C0A07">
                      <w:pPr>
                        <w:jc w:val="left"/>
                        <w:rPr>
                          <w:rFonts w:ascii="汉仪旗黑-55简" w:eastAsia="汉仪旗黑-55简" w:hAnsi="汉仪旗黑-55简" w:cs="汉仪旗黑-55简" w:hint="eastAsia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1684BB5" wp14:editId="18AEF874">
                <wp:simplePos x="0" y="0"/>
                <wp:positionH relativeFrom="column">
                  <wp:posOffset>-624840</wp:posOffset>
                </wp:positionH>
                <wp:positionV relativeFrom="paragraph">
                  <wp:posOffset>137160</wp:posOffset>
                </wp:positionV>
                <wp:extent cx="163195" cy="104140"/>
                <wp:effectExtent l="0" t="0" r="8255" b="1016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0414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1357CC2C" id="graduation-hat-front" o:spid="_x0000_s1026" style="position:absolute;margin-left:-49.2pt;margin-top:10.8pt;width:12.85pt;height:8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4718,382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" path="m104550,208330r51630,l261642,248878v13222,5029,27546,6129,37305,6129c314373,255007,329012,252493,340187,247621r93500,-39291l490825,208330r,63179c490825,290998,476344,313000,458400,320701l329326,376337v-17944,7701,-46907,7701,-64694,l136819,320701v-17787,-7701,-32269,-29703,-32269,-49192l104550,208330xm300973,5v11981,-98,23982,1474,33189,4696l581267,92552v15582,5501,17943,14616,7555,21846l589136,114398r,156373l604718,321376r-43440,l576388,271242r,-150872l333376,222680v-17943,7544,-47218,8015,-65318,1100l13556,125870v-18100,-7072,-18100,-18230,158,-24988l267901,5329c277030,1872,288991,104,300973,5xe" fillcolor="white [3212]" stroked="f" strokeweight="2pt">
                <v:path arrowok="t" o:connecttype="custom" o:connectlocs="28215,56778;42148,56778;70609,67829;80677,69499;91806,67486;117039,56778;132459,56778;132459,73996;123708,87403;88875,102566;71416,102566;36923,87403;28215,73996;81223,1;90180,1281;156866,25224;158905,31178;158990,31178;158990,73795;163195,87587;151472,87587;155550,73924;155550,32805;89968,60689;72341,60989;3658,34304;3701,27494;72298,1452;81223,1" o:connectangles="0,0,0,0,0,0,0,0,0,0,0,0,0,0,0,0,0,0,0,0,0,0,0,0,0,0,0,0,0"/>
              </v:shape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AF461F2" wp14:editId="03B2CD4F">
                <wp:simplePos x="0" y="0"/>
                <wp:positionH relativeFrom="column">
                  <wp:posOffset>-726440</wp:posOffset>
                </wp:positionH>
                <wp:positionV relativeFrom="paragraph">
                  <wp:posOffset>188595</wp:posOffset>
                </wp:positionV>
                <wp:extent cx="6489700" cy="0"/>
                <wp:effectExtent l="0" t="0" r="0" b="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97150" y="2179320"/>
                          <a:ext cx="6489700" cy="0"/>
                        </a:xfrm>
                        <a:prstGeom prst="line">
                          <a:avLst/>
                        </a:prstGeom>
                        <a:ln w="12700" cap="sq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6254C9" id="直接连接符 20" o:spid="_x0000_s1026" style="position:absolute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2pt,14.85pt" to="453.8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" strokecolor="#7dc2d3 [1940]" strokeweight="1pt">
                <v:stroke startarrowwidth="narrow" startarrowlength="short" endarrowwidth="narrow" endarrowlength="short" endcap="square"/>
              </v:line>
            </w:pict>
          </mc:Fallback>
        </mc:AlternateContent>
      </w:r>
    </w:p>
    <w:p w14:paraId="02F7DBFF" w14:textId="77777777" w:rsidR="000C0A07" w:rsidRDefault="000C0A07">
      <w:pPr>
        <w:rPr>
          <w:sz w:val="22"/>
          <w:szCs w:val="24"/>
        </w:rPr>
      </w:pPr>
    </w:p>
    <w:p w14:paraId="79BF8240" w14:textId="77777777" w:rsidR="000C0A07" w:rsidRDefault="000C0A07">
      <w:pPr>
        <w:rPr>
          <w:sz w:val="22"/>
          <w:szCs w:val="24"/>
        </w:rPr>
      </w:pPr>
    </w:p>
    <w:p w14:paraId="42F4CF6F" w14:textId="77777777" w:rsidR="000C0A07" w:rsidRDefault="000C0A07">
      <w:pPr>
        <w:rPr>
          <w:sz w:val="22"/>
          <w:szCs w:val="24"/>
        </w:rPr>
      </w:pPr>
    </w:p>
    <w:p w14:paraId="44C69B62" w14:textId="77777777" w:rsidR="000C0A07" w:rsidRDefault="000C0A07">
      <w:pPr>
        <w:rPr>
          <w:sz w:val="22"/>
          <w:szCs w:val="24"/>
        </w:rPr>
      </w:pPr>
    </w:p>
    <w:p w14:paraId="1243D213" w14:textId="77777777" w:rsidR="000C0A07" w:rsidRDefault="000C0A07">
      <w:pPr>
        <w:rPr>
          <w:sz w:val="22"/>
          <w:szCs w:val="24"/>
        </w:rPr>
      </w:pPr>
    </w:p>
    <w:p w14:paraId="4EDEE3B7" w14:textId="77777777" w:rsidR="000C0A07" w:rsidRDefault="000C0A07">
      <w:pPr>
        <w:rPr>
          <w:sz w:val="22"/>
          <w:szCs w:val="24"/>
        </w:rPr>
      </w:pPr>
    </w:p>
    <w:p w14:paraId="57D2C1E4" w14:textId="77777777" w:rsidR="000C0A07" w:rsidRDefault="000C0A07">
      <w:pPr>
        <w:rPr>
          <w:sz w:val="22"/>
          <w:szCs w:val="24"/>
        </w:rPr>
      </w:pPr>
    </w:p>
    <w:p w14:paraId="4B651C92" w14:textId="77777777" w:rsidR="000C0A07" w:rsidRDefault="000C0A07">
      <w:pPr>
        <w:rPr>
          <w:sz w:val="22"/>
          <w:szCs w:val="24"/>
        </w:rPr>
      </w:pPr>
    </w:p>
    <w:p w14:paraId="0105F797" w14:textId="77777777" w:rsidR="000C0A07" w:rsidRDefault="000C0A07">
      <w:pPr>
        <w:rPr>
          <w:sz w:val="22"/>
          <w:szCs w:val="24"/>
        </w:rPr>
      </w:pPr>
    </w:p>
    <w:p w14:paraId="5CF81A92" w14:textId="77777777" w:rsidR="000C0A07" w:rsidRDefault="000C0A07">
      <w:pPr>
        <w:rPr>
          <w:sz w:val="22"/>
          <w:szCs w:val="24"/>
        </w:rPr>
      </w:pPr>
    </w:p>
    <w:p w14:paraId="35202E27" w14:textId="77777777" w:rsidR="000C0A07" w:rsidRDefault="000C0A07">
      <w:pPr>
        <w:rPr>
          <w:sz w:val="22"/>
          <w:szCs w:val="24"/>
        </w:rPr>
      </w:pPr>
    </w:p>
    <w:p w14:paraId="2E976EAD" w14:textId="77777777" w:rsidR="000C0A07" w:rsidRDefault="000C0A07">
      <w:pPr>
        <w:rPr>
          <w:sz w:val="22"/>
          <w:szCs w:val="24"/>
        </w:rPr>
      </w:pPr>
    </w:p>
    <w:p w14:paraId="027DBAE4" w14:textId="77777777" w:rsidR="000C0A07" w:rsidRDefault="000C0A07">
      <w:pPr>
        <w:rPr>
          <w:sz w:val="22"/>
          <w:szCs w:val="24"/>
        </w:rPr>
      </w:pPr>
    </w:p>
    <w:p w14:paraId="2C7780B7" w14:textId="77777777" w:rsidR="000C0A07" w:rsidRDefault="000C0A07">
      <w:pPr>
        <w:rPr>
          <w:sz w:val="22"/>
          <w:szCs w:val="24"/>
        </w:rPr>
      </w:pPr>
    </w:p>
    <w:p w14:paraId="7F91B5AF" w14:textId="77777777" w:rsidR="000C0A07" w:rsidRDefault="000C0A07">
      <w:pPr>
        <w:rPr>
          <w:sz w:val="22"/>
          <w:szCs w:val="24"/>
        </w:rPr>
      </w:pPr>
    </w:p>
    <w:p w14:paraId="13F3FD2D" w14:textId="77777777" w:rsidR="000C0A07" w:rsidRDefault="00000000">
      <w:pPr>
        <w:rPr>
          <w:sz w:val="22"/>
          <w:szCs w:val="24"/>
        </w:rPr>
      </w:pPr>
      <w:r>
        <w:rPr>
          <w:rFonts w:asciiTheme="minorEastAsia" w:eastAsiaTheme="minorEastAsia" w:hAnsiTheme="minorEastAsia" w:cs="阿里巴巴普惠体" w:hint="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C6B00A" wp14:editId="43DAF5DD">
                <wp:simplePos x="0" y="0"/>
                <wp:positionH relativeFrom="column">
                  <wp:posOffset>-527685</wp:posOffset>
                </wp:positionH>
                <wp:positionV relativeFrom="paragraph">
                  <wp:posOffset>100965</wp:posOffset>
                </wp:positionV>
                <wp:extent cx="6718300" cy="320040"/>
                <wp:effectExtent l="0" t="0" r="0" b="0"/>
                <wp:wrapNone/>
                <wp:docPr id="77606173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830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66E670" w14:textId="77777777" w:rsidR="000C0A07" w:rsidRDefault="00000000">
                            <w:pPr>
                              <w:pStyle w:val="ab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2024.10-2024.11　　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 xml:space="preserve">重庆市委托西南大学“重庆市乡村振兴第三方评估”        评估员        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6B00A" id="_x0000_s1043" type="#_x0000_t202" style="position:absolute;left:0;text-align:left;margin-left:-41.55pt;margin-top:7.95pt;width:529pt;height:25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" filled="f" stroked="f">
                <v:textbox style="mso-fit-shape-to-text:t">
                  <w:txbxContent>
                    <w:p w14:paraId="3C66E670" w14:textId="77777777" w:rsidR="000C0A07" w:rsidRDefault="00000000">
                      <w:pPr>
                        <w:pStyle w:val="ab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2024.10-2024.11　　</w:t>
                      </w:r>
                      <w:proofErr w:type="gramStart"/>
                      <w:r>
                        <w:rPr>
                          <w:rFonts w:hint="eastAsia"/>
                        </w:rPr>
                        <w:t xml:space="preserve">　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重庆市委托西南大学“重庆市乡村振兴第三方评估”        评估员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124471E8" w14:textId="2263BE07" w:rsidR="000C0A07" w:rsidRDefault="00FC34EC">
      <w:pPr>
        <w:rPr>
          <w:sz w:val="22"/>
          <w:szCs w:val="24"/>
        </w:rPr>
      </w:pPr>
      <w:r>
        <w:rPr>
          <w:rFonts w:asciiTheme="minorEastAsia" w:eastAsiaTheme="minorEastAsia" w:hAnsiTheme="minorEastAsia" w:cs="阿里巴巴普惠体"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9355DF" wp14:editId="07C48244">
                <wp:simplePos x="0" y="0"/>
                <wp:positionH relativeFrom="column">
                  <wp:posOffset>-542925</wp:posOffset>
                </wp:positionH>
                <wp:positionV relativeFrom="paragraph">
                  <wp:posOffset>167005</wp:posOffset>
                </wp:positionV>
                <wp:extent cx="6804660" cy="1234440"/>
                <wp:effectExtent l="0" t="0" r="0" b="0"/>
                <wp:wrapNone/>
                <wp:docPr id="38115319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FC7F96F" w14:textId="08B4F250" w:rsidR="008B5968" w:rsidRDefault="00FC34EC">
                            <w:pPr>
                              <w:rPr>
                                <w:rFonts w:asciiTheme="minorEastAsia" w:eastAsiaTheme="minorEastAsia" w:hAnsiTheme="minorEastAsia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汉仪旗黑-55简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基</w:t>
                            </w:r>
                            <w:r w:rsidR="008B5968" w:rsidRPr="008B5968">
                              <w:rPr>
                                <w:rFonts w:asciiTheme="minorEastAsia" w:eastAsiaTheme="minorEastAsia" w:hAnsiTheme="minorEastAsia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础招聘潜能：</w:t>
                            </w:r>
                            <w:r w:rsidR="008B5968" w:rsidRPr="00FC34EC">
                              <w:rPr>
                                <w:rFonts w:asciiTheme="minorEastAsia" w:eastAsiaTheme="minorEastAsia" w:hAnsiTheme="minorEastAsia" w:cs="汉仪旗黑-55简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高频入户沟通，面对不同年龄与职业背景人群开展问题说明与信息采集，培养了耐心倾听和</w:t>
                            </w:r>
                            <w:proofErr w:type="gramStart"/>
                            <w:r w:rsidR="008B5968" w:rsidRPr="00FC34EC">
                              <w:rPr>
                                <w:rFonts w:asciiTheme="minorEastAsia" w:eastAsiaTheme="minorEastAsia" w:hAnsiTheme="minorEastAsia" w:cs="汉仪旗黑-55简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表达共</w:t>
                            </w:r>
                            <w:proofErr w:type="gramEnd"/>
                            <w:r w:rsidR="008B5968" w:rsidRPr="00FC34EC">
                              <w:rPr>
                                <w:rFonts w:asciiTheme="minorEastAsia" w:eastAsiaTheme="minorEastAsia" w:hAnsiTheme="minorEastAsia" w:cs="汉仪旗黑-55简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情能力；</w:t>
                            </w:r>
                          </w:p>
                          <w:p w14:paraId="2807D058" w14:textId="252C2FA4" w:rsidR="000C0A07" w:rsidRPr="00FC34EC" w:rsidRDefault="00FC34EC" w:rsidP="00FC34EC">
                            <w:pPr>
                              <w:rPr>
                                <w:rFonts w:asciiTheme="minorEastAsia" w:eastAsiaTheme="minorEastAsia" w:hAnsiTheme="minorEastAsia" w:cs="汉仪旗黑-55简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 w:rsidRPr="00FC34EC">
                              <w:rPr>
                                <w:rFonts w:asciiTheme="minorEastAsia" w:eastAsiaTheme="minorEastAsia" w:hAnsiTheme="minorEastAsia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数据合</w:t>
                            </w:r>
                            <w:proofErr w:type="gramStart"/>
                            <w:r w:rsidRPr="00FC34EC">
                              <w:rPr>
                                <w:rFonts w:asciiTheme="minorEastAsia" w:eastAsiaTheme="minorEastAsia" w:hAnsiTheme="minorEastAsia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规</w:t>
                            </w:r>
                            <w:proofErr w:type="gramEnd"/>
                            <w:r w:rsidRPr="00FC34EC">
                              <w:rPr>
                                <w:rFonts w:asciiTheme="minorEastAsia" w:eastAsiaTheme="minorEastAsia" w:hAnsiTheme="minorEastAsia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意识：</w:t>
                            </w:r>
                            <w:r w:rsidRPr="00FC34EC">
                              <w:rPr>
                                <w:rFonts w:asciiTheme="minorEastAsia" w:eastAsiaTheme="minorEastAsia" w:hAnsiTheme="minorEastAsia" w:cs="汉仪旗黑-55简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采用随机抽样方式采集样本并进行回收核查，形成标准化数据表，具备对信息代表性和置信度的敏感度；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355DF" id="_x0000_s1044" type="#_x0000_t202" style="position:absolute;left:0;text-align:left;margin-left:-42.75pt;margin-top:13.15pt;width:535.8pt;height:97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" filled="f" stroked="f">
                <v:textbox style="mso-fit-shape-to-text:t">
                  <w:txbxContent>
                    <w:p w14:paraId="4FC7F96F" w14:textId="08B4F250" w:rsidR="008B5968" w:rsidRDefault="00FC34EC">
                      <w:pPr>
                        <w:rPr>
                          <w:rFonts w:asciiTheme="minorEastAsia" w:eastAsiaTheme="minorEastAsia" w:hAnsiTheme="minorEastAsia" w:cs="汉仪旗黑-55简"/>
                          <w:b/>
                          <w:bCs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 w:cs="汉仪旗黑-55简" w:hint="eastAsia"/>
                          <w:b/>
                          <w:bCs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基</w:t>
                      </w:r>
                      <w:r w:rsidR="008B5968" w:rsidRPr="008B5968">
                        <w:rPr>
                          <w:rFonts w:asciiTheme="minorEastAsia" w:eastAsiaTheme="minorEastAsia" w:hAnsiTheme="minorEastAsia" w:cs="汉仪旗黑-55简"/>
                          <w:b/>
                          <w:bCs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础招聘潜能：</w:t>
                      </w:r>
                      <w:r w:rsidR="008B5968" w:rsidRPr="00FC34EC">
                        <w:rPr>
                          <w:rFonts w:asciiTheme="minorEastAsia" w:eastAsiaTheme="minorEastAsia" w:hAnsiTheme="minorEastAsia" w:cs="汉仪旗黑-55简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高频入户沟通，面对不同年龄与职业背景人群开展问题说明与信息采集，培养了耐心倾听和</w:t>
                      </w:r>
                      <w:proofErr w:type="gramStart"/>
                      <w:r w:rsidR="008B5968" w:rsidRPr="00FC34EC">
                        <w:rPr>
                          <w:rFonts w:asciiTheme="minorEastAsia" w:eastAsiaTheme="minorEastAsia" w:hAnsiTheme="minorEastAsia" w:cs="汉仪旗黑-55简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表达共</w:t>
                      </w:r>
                      <w:proofErr w:type="gramEnd"/>
                      <w:r w:rsidR="008B5968" w:rsidRPr="00FC34EC">
                        <w:rPr>
                          <w:rFonts w:asciiTheme="minorEastAsia" w:eastAsiaTheme="minorEastAsia" w:hAnsiTheme="minorEastAsia" w:cs="汉仪旗黑-55简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情能力；</w:t>
                      </w:r>
                    </w:p>
                    <w:p w14:paraId="2807D058" w14:textId="252C2FA4" w:rsidR="000C0A07" w:rsidRPr="00FC34EC" w:rsidRDefault="00FC34EC" w:rsidP="00FC34EC">
                      <w:pPr>
                        <w:rPr>
                          <w:rFonts w:asciiTheme="minorEastAsia" w:eastAsiaTheme="minorEastAsia" w:hAnsiTheme="minorEastAsia" w:cs="汉仪旗黑-55简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 w:rsidRPr="00FC34EC">
                        <w:rPr>
                          <w:rFonts w:asciiTheme="minorEastAsia" w:eastAsiaTheme="minorEastAsia" w:hAnsiTheme="minorEastAsia" w:cs="汉仪旗黑-55简"/>
                          <w:b/>
                          <w:bCs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数据合</w:t>
                      </w:r>
                      <w:proofErr w:type="gramStart"/>
                      <w:r w:rsidRPr="00FC34EC">
                        <w:rPr>
                          <w:rFonts w:asciiTheme="minorEastAsia" w:eastAsiaTheme="minorEastAsia" w:hAnsiTheme="minorEastAsia" w:cs="汉仪旗黑-55简"/>
                          <w:b/>
                          <w:bCs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规</w:t>
                      </w:r>
                      <w:proofErr w:type="gramEnd"/>
                      <w:r w:rsidRPr="00FC34EC">
                        <w:rPr>
                          <w:rFonts w:asciiTheme="minorEastAsia" w:eastAsiaTheme="minorEastAsia" w:hAnsiTheme="minorEastAsia" w:cs="汉仪旗黑-55简"/>
                          <w:b/>
                          <w:bCs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意识：</w:t>
                      </w:r>
                      <w:r w:rsidRPr="00FC34EC">
                        <w:rPr>
                          <w:rFonts w:asciiTheme="minorEastAsia" w:eastAsiaTheme="minorEastAsia" w:hAnsiTheme="minorEastAsia" w:cs="汉仪旗黑-55简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采用随机抽样方式采集样本并进行回收核查，形成标准化数据表，具备对信息代表性和置信度的敏感度；</w:t>
                      </w:r>
                    </w:p>
                  </w:txbxContent>
                </v:textbox>
              </v:shape>
            </w:pict>
          </mc:Fallback>
        </mc:AlternateContent>
      </w:r>
    </w:p>
    <w:p w14:paraId="66D27A7D" w14:textId="77777777" w:rsidR="000C0A07" w:rsidRDefault="000C0A07">
      <w:pPr>
        <w:rPr>
          <w:sz w:val="22"/>
          <w:szCs w:val="24"/>
        </w:rPr>
      </w:pPr>
    </w:p>
    <w:p w14:paraId="33B209DE" w14:textId="77777777" w:rsidR="000C0A07" w:rsidRDefault="000C0A07">
      <w:pPr>
        <w:rPr>
          <w:sz w:val="22"/>
          <w:szCs w:val="24"/>
        </w:rPr>
      </w:pPr>
    </w:p>
    <w:p w14:paraId="5031582C" w14:textId="77777777" w:rsidR="000C0A07" w:rsidRDefault="000C0A07">
      <w:pPr>
        <w:rPr>
          <w:sz w:val="22"/>
          <w:szCs w:val="24"/>
        </w:rPr>
      </w:pPr>
    </w:p>
    <w:p w14:paraId="1010779D" w14:textId="77777777" w:rsidR="000C0A07" w:rsidRDefault="00000000">
      <w:pPr>
        <w:rPr>
          <w:sz w:val="22"/>
          <w:szCs w:val="24"/>
        </w:rPr>
      </w:pPr>
      <w:r>
        <w:rPr>
          <w:rFonts w:asciiTheme="minorEastAsia" w:eastAsiaTheme="minorEastAsia" w:hAnsiTheme="minorEastAsia" w:cs="阿里巴巴普惠体" w:hint="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D662909" wp14:editId="6A030BDB">
                <wp:simplePos x="0" y="0"/>
                <wp:positionH relativeFrom="column">
                  <wp:posOffset>-539115</wp:posOffset>
                </wp:positionH>
                <wp:positionV relativeFrom="paragraph">
                  <wp:posOffset>172085</wp:posOffset>
                </wp:positionV>
                <wp:extent cx="6677025" cy="1346835"/>
                <wp:effectExtent l="0" t="0" r="0" b="0"/>
                <wp:wrapNone/>
                <wp:docPr id="115368206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7025" cy="13468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61CBC6E" w14:textId="77777777" w:rsidR="00FC34EC" w:rsidRDefault="00000000" w:rsidP="00FC34EC">
                            <w:pPr>
                              <w:pStyle w:val="ab"/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2023.12-2023.03　　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</w:rPr>
                              <w:t>四川链家有限公司                         房产销售</w:t>
                            </w:r>
                          </w:p>
                          <w:p w14:paraId="712D2B81" w14:textId="604D7209" w:rsidR="000C0A07" w:rsidRPr="00FC34EC" w:rsidRDefault="00000000" w:rsidP="00FC34EC">
                            <w:pPr>
                              <w:pStyle w:val="ab"/>
                              <w:spacing w:after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  <w:shd w:val="clear" w:color="auto" w:fill="FFFFFF"/>
                              </w:rPr>
                              <w:t>需求洞察与访谈：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 w:val="0"/>
                                <w:bCs w:val="0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  <w:shd w:val="clear" w:color="auto" w:fill="FFFFFF"/>
                              </w:rPr>
                              <w:t>通过高频次的客户接待与带看，运用深度沟通技巧挖掘家庭在居住空间、地段及配套方面的潜在需求，辅助客户完成决策。</w:t>
                            </w:r>
                          </w:p>
                          <w:p w14:paraId="6CEAD93D" w14:textId="77777777" w:rsidR="000C0A07" w:rsidRDefault="00000000">
                            <w:pPr>
                              <w:pStyle w:val="ab"/>
                              <w:spacing w:after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  <w:shd w:val="clear" w:color="auto" w:fill="FFFFFF"/>
                              </w:rPr>
                              <w:t>用户心理分析：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 w:val="0"/>
                                <w:bCs w:val="0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  <w:shd w:val="clear" w:color="auto" w:fill="FFFFFF"/>
                              </w:rPr>
                              <w:t>长期接触不同层级的消费者，培养了敏锐的心理洞察力与</w:t>
                            </w:r>
                            <w:proofErr w:type="gramStart"/>
                            <w:r>
                              <w:rPr>
                                <w:rFonts w:asciiTheme="minorEastAsia" w:eastAsiaTheme="minorEastAsia" w:hAnsiTheme="minorEastAsia" w:hint="eastAsia"/>
                                <w:b w:val="0"/>
                                <w:bCs w:val="0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  <w:shd w:val="clear" w:color="auto" w:fill="FFFFFF"/>
                              </w:rPr>
                              <w:t>沟通共</w:t>
                            </w:r>
                            <w:proofErr w:type="gramEnd"/>
                            <w:r>
                              <w:rPr>
                                <w:rFonts w:asciiTheme="minorEastAsia" w:eastAsiaTheme="minorEastAsia" w:hAnsiTheme="minorEastAsia" w:hint="eastAsia"/>
                                <w:b w:val="0"/>
                                <w:bCs w:val="0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  <w:shd w:val="clear" w:color="auto" w:fill="FFFFFF"/>
                              </w:rPr>
                              <w:t>情能力，能够准确识别用户在复杂决策过程中的痛点与偏好。</w:t>
                            </w:r>
                          </w:p>
                          <w:p w14:paraId="089CF03A" w14:textId="77777777" w:rsidR="000C0A07" w:rsidRDefault="00000000">
                            <w:pPr>
                              <w:pStyle w:val="ab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62909" id="_x0000_s1045" type="#_x0000_t202" style="position:absolute;left:0;text-align:left;margin-left:-42.45pt;margin-top:13.55pt;width:525.75pt;height:106.0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" filled="f" stroked="f">
                <v:textbox>
                  <w:txbxContent>
                    <w:p w14:paraId="161CBC6E" w14:textId="77777777" w:rsidR="00FC34EC" w:rsidRDefault="00000000" w:rsidP="00FC34EC">
                      <w:pPr>
                        <w:pStyle w:val="ab"/>
                        <w:spacing w:after="0"/>
                      </w:pPr>
                      <w:r>
                        <w:rPr>
                          <w:rFonts w:hint="eastAsia"/>
                        </w:rPr>
                        <w:t xml:space="preserve">2023.12-2023.03　　</w:t>
                      </w:r>
                      <w:proofErr w:type="gramStart"/>
                      <w:r>
                        <w:rPr>
                          <w:rFonts w:hint="eastAsia"/>
                        </w:rPr>
                        <w:t xml:space="preserve">　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            </w:t>
                      </w:r>
                      <w:r>
                        <w:rPr>
                          <w:rFonts w:hint="eastAsia"/>
                        </w:rPr>
                        <w:t>四川链家有限公司                         房产销售</w:t>
                      </w:r>
                    </w:p>
                    <w:p w14:paraId="712D2B81" w14:textId="604D7209" w:rsidR="000C0A07" w:rsidRPr="00FC34EC" w:rsidRDefault="00000000" w:rsidP="00FC34EC">
                      <w:pPr>
                        <w:pStyle w:val="ab"/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404040" w:themeColor="text1" w:themeTint="BF"/>
                          <w:kern w:val="2"/>
                          <w:sz w:val="22"/>
                          <w:szCs w:val="22"/>
                          <w:shd w:val="clear" w:color="auto" w:fill="FFFFFF"/>
                        </w:rPr>
                        <w:t>需求洞察与访谈：</w:t>
                      </w:r>
                      <w:r>
                        <w:rPr>
                          <w:rFonts w:asciiTheme="minorEastAsia" w:eastAsiaTheme="minorEastAsia" w:hAnsiTheme="minorEastAsia" w:hint="eastAsia"/>
                          <w:b w:val="0"/>
                          <w:bCs w:val="0"/>
                          <w:color w:val="404040" w:themeColor="text1" w:themeTint="BF"/>
                          <w:kern w:val="2"/>
                          <w:sz w:val="22"/>
                          <w:szCs w:val="22"/>
                          <w:shd w:val="clear" w:color="auto" w:fill="FFFFFF"/>
                        </w:rPr>
                        <w:t>通过高频次的客户接待与带看，运用深度沟通技巧挖掘家庭在居住空间、地段及配套方面的潜在需求，辅助客户完成决策。</w:t>
                      </w:r>
                    </w:p>
                    <w:p w14:paraId="6CEAD93D" w14:textId="77777777" w:rsidR="000C0A07" w:rsidRDefault="00000000">
                      <w:pPr>
                        <w:pStyle w:val="ab"/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404040" w:themeColor="text1" w:themeTint="BF"/>
                          <w:kern w:val="2"/>
                          <w:sz w:val="22"/>
                          <w:szCs w:val="22"/>
                          <w:shd w:val="clear" w:color="auto" w:fill="FFFFFF"/>
                        </w:rPr>
                        <w:t>用户心理分析：</w:t>
                      </w:r>
                      <w:r>
                        <w:rPr>
                          <w:rFonts w:asciiTheme="minorEastAsia" w:eastAsiaTheme="minorEastAsia" w:hAnsiTheme="minorEastAsia" w:hint="eastAsia"/>
                          <w:b w:val="0"/>
                          <w:bCs w:val="0"/>
                          <w:color w:val="404040" w:themeColor="text1" w:themeTint="BF"/>
                          <w:kern w:val="2"/>
                          <w:sz w:val="22"/>
                          <w:szCs w:val="22"/>
                          <w:shd w:val="clear" w:color="auto" w:fill="FFFFFF"/>
                        </w:rPr>
                        <w:t>长期接触不同层级的消费者，培养了敏锐的心理洞察力与</w:t>
                      </w:r>
                      <w:proofErr w:type="gramStart"/>
                      <w:r>
                        <w:rPr>
                          <w:rFonts w:asciiTheme="minorEastAsia" w:eastAsiaTheme="minorEastAsia" w:hAnsiTheme="minorEastAsia" w:hint="eastAsia"/>
                          <w:b w:val="0"/>
                          <w:bCs w:val="0"/>
                          <w:color w:val="404040" w:themeColor="text1" w:themeTint="BF"/>
                          <w:kern w:val="2"/>
                          <w:sz w:val="22"/>
                          <w:szCs w:val="22"/>
                          <w:shd w:val="clear" w:color="auto" w:fill="FFFFFF"/>
                        </w:rPr>
                        <w:t>沟通共</w:t>
                      </w:r>
                      <w:proofErr w:type="gramEnd"/>
                      <w:r>
                        <w:rPr>
                          <w:rFonts w:asciiTheme="minorEastAsia" w:eastAsiaTheme="minorEastAsia" w:hAnsiTheme="minorEastAsia" w:hint="eastAsia"/>
                          <w:b w:val="0"/>
                          <w:bCs w:val="0"/>
                          <w:color w:val="404040" w:themeColor="text1" w:themeTint="BF"/>
                          <w:kern w:val="2"/>
                          <w:sz w:val="22"/>
                          <w:szCs w:val="22"/>
                          <w:shd w:val="clear" w:color="auto" w:fill="FFFFFF"/>
                        </w:rPr>
                        <w:t>情能力，能够准确识别用户在复杂决策过程中的痛点与偏好。</w:t>
                      </w:r>
                    </w:p>
                    <w:p w14:paraId="089CF03A" w14:textId="77777777" w:rsidR="000C0A07" w:rsidRDefault="00000000">
                      <w:pPr>
                        <w:pStyle w:val="ab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62C97D87" w14:textId="77777777" w:rsidR="000C0A07" w:rsidRDefault="000C0A07">
      <w:pPr>
        <w:rPr>
          <w:sz w:val="22"/>
          <w:szCs w:val="24"/>
        </w:rPr>
      </w:pPr>
    </w:p>
    <w:p w14:paraId="66E1866C" w14:textId="77777777" w:rsidR="000C0A07" w:rsidRDefault="000C0A07">
      <w:pPr>
        <w:rPr>
          <w:sz w:val="22"/>
          <w:szCs w:val="24"/>
        </w:rPr>
      </w:pPr>
    </w:p>
    <w:p w14:paraId="74EECA07" w14:textId="77777777" w:rsidR="000C0A07" w:rsidRDefault="000C0A07">
      <w:pPr>
        <w:rPr>
          <w:sz w:val="22"/>
          <w:szCs w:val="24"/>
        </w:rPr>
      </w:pPr>
    </w:p>
    <w:p w14:paraId="07C964DC" w14:textId="77777777" w:rsidR="000C0A07" w:rsidRDefault="000C0A07">
      <w:pPr>
        <w:rPr>
          <w:sz w:val="22"/>
          <w:szCs w:val="24"/>
        </w:rPr>
      </w:pPr>
    </w:p>
    <w:p w14:paraId="542EF834" w14:textId="77777777" w:rsidR="000C0A07" w:rsidRDefault="000C0A07">
      <w:pPr>
        <w:rPr>
          <w:sz w:val="22"/>
          <w:szCs w:val="24"/>
        </w:rPr>
      </w:pPr>
    </w:p>
    <w:p w14:paraId="28F4CA25" w14:textId="77777777" w:rsidR="000C0A07" w:rsidRDefault="00000000">
      <w:pPr>
        <w:rPr>
          <w:sz w:val="22"/>
          <w:szCs w:val="24"/>
        </w:rPr>
      </w:pPr>
      <w:r>
        <w:rPr>
          <w:rFonts w:asciiTheme="minorEastAsia" w:eastAsiaTheme="minorEastAsia" w:hAnsiTheme="minorEastAsia" w:cs="阿里巴巴普惠体" w:hint="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90399E9" wp14:editId="56287AFC">
                <wp:simplePos x="0" y="0"/>
                <wp:positionH relativeFrom="column">
                  <wp:posOffset>-488950</wp:posOffset>
                </wp:positionH>
                <wp:positionV relativeFrom="paragraph">
                  <wp:posOffset>113030</wp:posOffset>
                </wp:positionV>
                <wp:extent cx="6718300" cy="320040"/>
                <wp:effectExtent l="0" t="0" r="0" b="0"/>
                <wp:wrapNone/>
                <wp:docPr id="1795814400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830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05691A" w14:textId="77777777" w:rsidR="000C0A07" w:rsidRDefault="00000000">
                            <w:pPr>
                              <w:pStyle w:val="ab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2024.06-2024.09　　             </w:t>
                            </w:r>
                            <w:r>
                              <w:rPr>
                                <w:rFonts w:hint="eastAsia"/>
                              </w:rPr>
                              <w:t>网易有道科技有限公司                     课程顾问</w:t>
                            </w:r>
                          </w:p>
                          <w:p w14:paraId="639DF391" w14:textId="77777777" w:rsidR="000C0A07" w:rsidRDefault="00000000">
                            <w:pPr>
                              <w:pStyle w:val="ab"/>
                              <w:spacing w:after="0"/>
                              <w:rPr>
                                <w:rFonts w:asciiTheme="minorEastAsia" w:eastAsiaTheme="minorEastAsia" w:hAnsiTheme="minorEastAsia" w:hint="eastAsia"/>
                                <w:b w:val="0"/>
                                <w:bCs w:val="0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  <w:shd w:val="clear" w:color="auto" w:fill="FFFFFF"/>
                              </w:rPr>
                              <w:t>用户访谈：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 w:val="0"/>
                                <w:bCs w:val="0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  <w:shd w:val="clear" w:color="auto" w:fill="FFFFFF"/>
                              </w:rPr>
                              <w:t>高频与家长用户沟通，深入了解其对子女学习效果、课程内容与服务体验的真实需求。在沟通中识别用户决策关键因素（价格、效果、服务响应），为课程推荐与服务优化提供反馈。</w:t>
                            </w:r>
                          </w:p>
                          <w:p w14:paraId="3D95FBCF" w14:textId="77777777" w:rsidR="000C0A07" w:rsidRDefault="00000000">
                            <w:pPr>
                              <w:pStyle w:val="ab"/>
                              <w:spacing w:after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  <w:shd w:val="clear" w:color="auto" w:fill="FFFFFF"/>
                              </w:rPr>
                              <w:t>需求转化：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 w:val="0"/>
                                <w:bCs w:val="0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  <w:shd w:val="clear" w:color="auto" w:fill="FFFFFF"/>
                              </w:rPr>
                              <w:t>定期将用户反馈归纳整理为共性问题与典型需求报告，为课程推荐逻辑优化及教学服务迭代提供核心参考。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399E9" id="_x0000_s1046" type="#_x0000_t202" style="position:absolute;left:0;text-align:left;margin-left:-38.5pt;margin-top:8.9pt;width:529pt;height:25.2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" filled="f" stroked="f">
                <v:textbox style="mso-fit-shape-to-text:t">
                  <w:txbxContent>
                    <w:p w14:paraId="4D05691A" w14:textId="77777777" w:rsidR="000C0A07" w:rsidRDefault="00000000">
                      <w:pPr>
                        <w:pStyle w:val="ab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2024.06-2024.09　　             </w:t>
                      </w:r>
                      <w:r>
                        <w:rPr>
                          <w:rFonts w:hint="eastAsia"/>
                        </w:rPr>
                        <w:t>网易有道科技有限公司                     课程顾问</w:t>
                      </w:r>
                    </w:p>
                    <w:p w14:paraId="639DF391" w14:textId="77777777" w:rsidR="000C0A07" w:rsidRDefault="00000000">
                      <w:pPr>
                        <w:pStyle w:val="ab"/>
                        <w:spacing w:after="0"/>
                        <w:rPr>
                          <w:rFonts w:asciiTheme="minorEastAsia" w:eastAsiaTheme="minorEastAsia" w:hAnsiTheme="minorEastAsia" w:hint="eastAsia"/>
                          <w:b w:val="0"/>
                          <w:bCs w:val="0"/>
                          <w:color w:val="404040" w:themeColor="text1" w:themeTint="BF"/>
                          <w:kern w:val="2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404040" w:themeColor="text1" w:themeTint="BF"/>
                          <w:kern w:val="2"/>
                          <w:sz w:val="22"/>
                          <w:szCs w:val="22"/>
                          <w:shd w:val="clear" w:color="auto" w:fill="FFFFFF"/>
                        </w:rPr>
                        <w:t>用户访谈：</w:t>
                      </w:r>
                      <w:r>
                        <w:rPr>
                          <w:rFonts w:asciiTheme="minorEastAsia" w:eastAsiaTheme="minorEastAsia" w:hAnsiTheme="minorEastAsia" w:hint="eastAsia"/>
                          <w:b w:val="0"/>
                          <w:bCs w:val="0"/>
                          <w:color w:val="404040" w:themeColor="text1" w:themeTint="BF"/>
                          <w:kern w:val="2"/>
                          <w:sz w:val="22"/>
                          <w:szCs w:val="22"/>
                          <w:shd w:val="clear" w:color="auto" w:fill="FFFFFF"/>
                        </w:rPr>
                        <w:t>高频与家长用户沟通，深入了解其对子女学习效果、课程内容与服务体验的真实需求。在沟通中识别用户决策关键因素（价格、效果、服务响应），为课程推荐与服务优化提供反馈。</w:t>
                      </w:r>
                    </w:p>
                    <w:p w14:paraId="3D95FBCF" w14:textId="77777777" w:rsidR="000C0A07" w:rsidRDefault="00000000">
                      <w:pPr>
                        <w:pStyle w:val="ab"/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404040" w:themeColor="text1" w:themeTint="BF"/>
                          <w:kern w:val="2"/>
                          <w:sz w:val="22"/>
                          <w:szCs w:val="22"/>
                          <w:shd w:val="clear" w:color="auto" w:fill="FFFFFF"/>
                        </w:rPr>
                        <w:t>需求转化：</w:t>
                      </w:r>
                      <w:r>
                        <w:rPr>
                          <w:rFonts w:asciiTheme="minorEastAsia" w:eastAsiaTheme="minorEastAsia" w:hAnsiTheme="minorEastAsia" w:hint="eastAsia"/>
                          <w:b w:val="0"/>
                          <w:bCs w:val="0"/>
                          <w:color w:val="404040" w:themeColor="text1" w:themeTint="BF"/>
                          <w:kern w:val="2"/>
                          <w:sz w:val="22"/>
                          <w:szCs w:val="22"/>
                          <w:shd w:val="clear" w:color="auto" w:fill="FFFFFF"/>
                        </w:rPr>
                        <w:t>定期将用户反馈归纳整理为共性问题与典型需求报告，为课程推荐逻辑优化及教学服务迭代提供核心参考。</w:t>
                      </w:r>
                    </w:p>
                  </w:txbxContent>
                </v:textbox>
              </v:shape>
            </w:pict>
          </mc:Fallback>
        </mc:AlternateContent>
      </w:r>
    </w:p>
    <w:p w14:paraId="51FBAC75" w14:textId="77777777" w:rsidR="000C0A07" w:rsidRDefault="000C0A07">
      <w:pPr>
        <w:rPr>
          <w:sz w:val="22"/>
          <w:szCs w:val="24"/>
        </w:rPr>
      </w:pPr>
    </w:p>
    <w:p w14:paraId="3F13D521" w14:textId="77777777" w:rsidR="000C0A07" w:rsidRDefault="000C0A07">
      <w:pPr>
        <w:rPr>
          <w:sz w:val="22"/>
          <w:szCs w:val="24"/>
        </w:rPr>
      </w:pPr>
    </w:p>
    <w:p w14:paraId="76E4178B" w14:textId="77777777" w:rsidR="000C0A07" w:rsidRDefault="000C0A07">
      <w:pPr>
        <w:rPr>
          <w:sz w:val="22"/>
          <w:szCs w:val="24"/>
        </w:rPr>
      </w:pPr>
    </w:p>
    <w:p w14:paraId="2768376B" w14:textId="77777777" w:rsidR="000C0A07" w:rsidRDefault="000C0A07">
      <w:pPr>
        <w:rPr>
          <w:sz w:val="22"/>
          <w:szCs w:val="24"/>
        </w:rPr>
      </w:pPr>
    </w:p>
    <w:p w14:paraId="6422CA87" w14:textId="77777777" w:rsidR="000C0A07" w:rsidRDefault="000C0A07">
      <w:pPr>
        <w:rPr>
          <w:sz w:val="22"/>
          <w:szCs w:val="24"/>
        </w:rPr>
      </w:pPr>
    </w:p>
    <w:p w14:paraId="25C081E6" w14:textId="77777777" w:rsidR="000C0A07" w:rsidRDefault="00000000">
      <w:pPr>
        <w:pStyle w:val="ab"/>
        <w:spacing w:beforeAutospacing="1"/>
        <w:ind w:left="720"/>
        <w:rPr>
          <w:rFonts w:hint="eastAsia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23D7F8A" wp14:editId="1F130177">
                <wp:simplePos x="0" y="0"/>
                <wp:positionH relativeFrom="column">
                  <wp:posOffset>-399415</wp:posOffset>
                </wp:positionH>
                <wp:positionV relativeFrom="paragraph">
                  <wp:posOffset>170180</wp:posOffset>
                </wp:positionV>
                <wp:extent cx="7078980" cy="637540"/>
                <wp:effectExtent l="0" t="0" r="7620" b="254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94055" y="8988425"/>
                          <a:ext cx="7078980" cy="637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96A264" w14:textId="77777777" w:rsidR="000C0A07" w:rsidRDefault="00000000">
                            <w:pPr>
                              <w:pStyle w:val="ab"/>
                              <w:rPr>
                                <w:rFonts w:hint="eastAsia"/>
                                <w:sz w:val="2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2017.12 - 2019.03                </w:t>
                            </w:r>
                            <w:r>
                              <w:rPr>
                                <w:rFonts w:hint="eastAsia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中国人民解放军                             战士</w:t>
                            </w:r>
                          </w:p>
                          <w:p w14:paraId="48E0AC92" w14:textId="77777777" w:rsidR="000C0A07" w:rsidRDefault="00000000">
                            <w:pPr>
                              <w:ind w:leftChars="-495" w:left="-1" w:hangingChars="472" w:hanging="1038"/>
                              <w:rPr>
                                <w:sz w:val="22"/>
                                <w:szCs w:val="24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22"/>
                                <w:szCs w:val="24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核心素质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核心素质</w:t>
                            </w:r>
                            <w:proofErr w:type="gramEnd"/>
                            <w:r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4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sz w:val="22"/>
                                <w:szCs w:val="24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具备极强的纪律性、抗压能力与执行力，能够应对复杂环境下高强度的任务。</w:t>
                            </w:r>
                          </w:p>
                          <w:p w14:paraId="6E493980" w14:textId="77777777" w:rsidR="000C0A07" w:rsidRDefault="000C0A07">
                            <w:pPr>
                              <w:rPr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D7F8A" id="文本框 12" o:spid="_x0000_s1047" type="#_x0000_t202" style="position:absolute;left:0;text-align:left;margin-left:-31.45pt;margin-top:13.4pt;width:557.4pt;height:50.2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" fillcolor="white [3201]" stroked="f" strokeweight=".5pt">
                <v:textbox>
                  <w:txbxContent>
                    <w:p w14:paraId="5796A264" w14:textId="77777777" w:rsidR="000C0A07" w:rsidRDefault="00000000">
                      <w:pPr>
                        <w:pStyle w:val="ab"/>
                        <w:rPr>
                          <w:rFonts w:hint="eastAsia"/>
                          <w:sz w:val="2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2017.12 - 2019.03                </w:t>
                      </w:r>
                      <w:r>
                        <w:rPr>
                          <w:rFonts w:hint="eastAsia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中国人民解放军                             战士</w:t>
                      </w:r>
                    </w:p>
                    <w:p w14:paraId="48E0AC92" w14:textId="77777777" w:rsidR="000C0A07" w:rsidRDefault="00000000">
                      <w:pPr>
                        <w:ind w:leftChars="-495" w:left="-1" w:hangingChars="472" w:hanging="1038"/>
                        <w:rPr>
                          <w:sz w:val="22"/>
                          <w:szCs w:val="24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>
                        <w:rPr>
                          <w:rFonts w:hint="eastAsia"/>
                          <w:sz w:val="22"/>
                          <w:szCs w:val="24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核心素质</w:t>
                      </w:r>
                      <w:r>
                        <w:rPr>
                          <w:rFonts w:hint="eastAsia"/>
                          <w:b/>
                          <w:bCs/>
                          <w:sz w:val="22"/>
                          <w:szCs w:val="24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核心素质</w:t>
                      </w:r>
                      <w:proofErr w:type="gramEnd"/>
                      <w:r>
                        <w:rPr>
                          <w:rFonts w:hint="eastAsia"/>
                          <w:b/>
                          <w:bCs/>
                          <w:sz w:val="22"/>
                          <w:szCs w:val="24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：</w:t>
                      </w:r>
                      <w:r>
                        <w:rPr>
                          <w:rFonts w:hint="eastAsia"/>
                          <w:sz w:val="22"/>
                          <w:szCs w:val="24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具备极强的纪律性、抗压能力与执行力，能够应对复杂环境下高强度的任务。</w:t>
                      </w:r>
                    </w:p>
                    <w:p w14:paraId="6E493980" w14:textId="77777777" w:rsidR="000C0A07" w:rsidRDefault="000C0A07">
                      <w:pPr>
                        <w:rPr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EBD12DB" wp14:editId="17AA43BE">
                <wp:simplePos x="0" y="0"/>
                <wp:positionH relativeFrom="column">
                  <wp:posOffset>-585470</wp:posOffset>
                </wp:positionH>
                <wp:positionV relativeFrom="paragraph">
                  <wp:posOffset>2023745</wp:posOffset>
                </wp:positionV>
                <wp:extent cx="931545" cy="215900"/>
                <wp:effectExtent l="0" t="0" r="13335" b="12700"/>
                <wp:wrapNone/>
                <wp:docPr id="9" name="平行四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545" cy="215900"/>
                        </a:xfrm>
                        <a:prstGeom prst="parallelogram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5543AC8" w14:textId="77777777" w:rsidR="000C0A07" w:rsidRDefault="000C0A07">
                            <w:pPr>
                              <w:jc w:val="center"/>
                              <w:rPr>
                                <w:rFonts w:ascii="汉仪旗黑-55简" w:eastAsia="汉仪旗黑-55简" w:hAnsi="汉仪旗黑-55简" w:cs="汉仪旗黑-55简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EBD12DB" id="平行四边形 9" o:spid="_x0000_s1048" type="#_x0000_t7" style="position:absolute;left:0;text-align:left;margin-left:-46.1pt;margin-top:159.35pt;width:73.35pt;height:17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" adj="1252" fillcolor="#3891a7 [3204]" stroked="f" strokeweight="1pt">
                <v:textbox>
                  <w:txbxContent>
                    <w:p w14:paraId="65543AC8" w14:textId="77777777" w:rsidR="000C0A07" w:rsidRDefault="000C0A07">
                      <w:pPr>
                        <w:jc w:val="center"/>
                        <w:rPr>
                          <w:rFonts w:ascii="汉仪旗黑-55简" w:eastAsia="汉仪旗黑-55简" w:hAnsi="汉仪旗黑-55简" w:cs="汉仪旗黑-55简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92B77B8" wp14:editId="0B214D97">
                <wp:simplePos x="0" y="0"/>
                <wp:positionH relativeFrom="column">
                  <wp:posOffset>-511175</wp:posOffset>
                </wp:positionH>
                <wp:positionV relativeFrom="paragraph">
                  <wp:posOffset>2108835</wp:posOffset>
                </wp:positionV>
                <wp:extent cx="6489700" cy="0"/>
                <wp:effectExtent l="6350" t="6350" r="6350" b="635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  <a:ln w="12700" cap="sq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5B496E" id="直接连接符 24" o:spid="_x0000_s1026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25pt,166.05pt" to="470.75pt,16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" strokecolor="#7dc2d3 [1940]" strokeweight="1pt">
                <v:stroke startarrowwidth="narrow" startarrowlength="short" endarrowwidth="narrow" endarrowlength="short" endcap="square"/>
              </v:line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9E2ACE1" wp14:editId="6BD20C61">
                <wp:simplePos x="0" y="0"/>
                <wp:positionH relativeFrom="column">
                  <wp:posOffset>-238760</wp:posOffset>
                </wp:positionH>
                <wp:positionV relativeFrom="paragraph">
                  <wp:posOffset>1960880</wp:posOffset>
                </wp:positionV>
                <wp:extent cx="871220" cy="30670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127F32" w14:textId="77777777" w:rsidR="000C0A07" w:rsidRDefault="00000000">
                            <w:pPr>
                              <w:pStyle w:val="ab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个人技能</w:t>
                            </w:r>
                          </w:p>
                          <w:p w14:paraId="12A67550" w14:textId="77777777" w:rsidR="000C0A07" w:rsidRDefault="000C0A07">
                            <w:pPr>
                              <w:jc w:val="left"/>
                              <w:rPr>
                                <w:rFonts w:ascii="汉仪旗黑-55简" w:eastAsia="汉仪旗黑-55简" w:hAnsi="汉仪旗黑-55简" w:cs="汉仪旗黑-55简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2ACE1" id="文本框 13" o:spid="_x0000_s1049" type="#_x0000_t202" style="position:absolute;left:0;text-align:left;margin-left:-18.8pt;margin-top:154.4pt;width:68.6pt;height:24.1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" filled="f" stroked="f" strokeweight=".5pt">
                <v:textbox>
                  <w:txbxContent>
                    <w:p w14:paraId="5A127F32" w14:textId="77777777" w:rsidR="000C0A07" w:rsidRDefault="00000000">
                      <w:pPr>
                        <w:pStyle w:val="ab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个人技能</w:t>
                      </w:r>
                    </w:p>
                    <w:p w14:paraId="12A67550" w14:textId="77777777" w:rsidR="000C0A07" w:rsidRDefault="000C0A07">
                      <w:pPr>
                        <w:jc w:val="left"/>
                        <w:rPr>
                          <w:rFonts w:ascii="汉仪旗黑-55简" w:eastAsia="汉仪旗黑-55简" w:hAnsi="汉仪旗黑-55简" w:cs="汉仪旗黑-55简" w:hint="eastAsia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34F6688" wp14:editId="5DD9139B">
                <wp:simplePos x="0" y="0"/>
                <wp:positionH relativeFrom="column">
                  <wp:posOffset>-592455</wp:posOffset>
                </wp:positionH>
                <wp:positionV relativeFrom="paragraph">
                  <wp:posOffset>2016760</wp:posOffset>
                </wp:positionV>
                <wp:extent cx="744220" cy="215900"/>
                <wp:effectExtent l="0" t="0" r="2540" b="1270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215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1326DF7" w14:textId="77777777" w:rsidR="000C0A07" w:rsidRDefault="000C0A07">
                            <w:pPr>
                              <w:jc w:val="center"/>
                              <w:rPr>
                                <w:rFonts w:ascii="汉仪旗黑-55简" w:eastAsia="汉仪旗黑-55简" w:hAnsi="汉仪旗黑-55简" w:cs="汉仪旗黑-55简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34F6688" id="矩形 15" o:spid="_x0000_s1050" style="position:absolute;left:0;text-align:left;margin-left:-46.65pt;margin-top:158.8pt;width:58.6pt;height:17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" fillcolor="#3891a7 [3204]" stroked="f" strokeweight="1pt">
                <v:textbox>
                  <w:txbxContent>
                    <w:p w14:paraId="71326DF7" w14:textId="77777777" w:rsidR="000C0A07" w:rsidRDefault="000C0A07">
                      <w:pPr>
                        <w:jc w:val="center"/>
                        <w:rPr>
                          <w:rFonts w:ascii="汉仪旗黑-55简" w:eastAsia="汉仪旗黑-55简" w:hAnsi="汉仪旗黑-55简" w:cs="汉仪旗黑-55简"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A91F964" wp14:editId="36BAEE90">
                <wp:simplePos x="0" y="0"/>
                <wp:positionH relativeFrom="column">
                  <wp:posOffset>-662940</wp:posOffset>
                </wp:positionH>
                <wp:positionV relativeFrom="paragraph">
                  <wp:posOffset>1805940</wp:posOffset>
                </wp:positionV>
                <wp:extent cx="6746875" cy="70866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6875" cy="7086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9C3178" w14:textId="77777777" w:rsidR="000C0A07" w:rsidRDefault="000C0A07">
                            <w:pPr>
                              <w:snapToGrid w:val="0"/>
                              <w:rPr>
                                <w:rFonts w:asciiTheme="minorEastAsia" w:eastAsiaTheme="minorEastAsia" w:hAnsiTheme="minorEastAsia" w:cs="汉仪旗黑-55简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1F964" id="_x0000_s1051" type="#_x0000_t202" style="position:absolute;left:0;text-align:left;margin-left:-52.2pt;margin-top:142.2pt;width:531.25pt;height:55.8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" filled="f" stroked="f">
                <v:textbox>
                  <w:txbxContent>
                    <w:p w14:paraId="569C3178" w14:textId="77777777" w:rsidR="000C0A07" w:rsidRDefault="000C0A07">
                      <w:pPr>
                        <w:snapToGrid w:val="0"/>
                        <w:rPr>
                          <w:rFonts w:asciiTheme="minorEastAsia" w:eastAsiaTheme="minorEastAsia" w:hAnsiTheme="minorEastAsia" w:cs="汉仪旗黑-55简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C549A16" wp14:editId="79F5981A">
                <wp:simplePos x="0" y="0"/>
                <wp:positionH relativeFrom="column">
                  <wp:posOffset>-299720</wp:posOffset>
                </wp:positionH>
                <wp:positionV relativeFrom="paragraph">
                  <wp:posOffset>7848600</wp:posOffset>
                </wp:positionV>
                <wp:extent cx="931545" cy="215900"/>
                <wp:effectExtent l="0" t="0" r="13335" b="12700"/>
                <wp:wrapNone/>
                <wp:docPr id="10" name="平行四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545" cy="215900"/>
                        </a:xfrm>
                        <a:prstGeom prst="parallelogram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61CF9A" w14:textId="77777777" w:rsidR="000C0A07" w:rsidRDefault="000C0A07">
                            <w:pPr>
                              <w:jc w:val="center"/>
                              <w:rPr>
                                <w:rFonts w:ascii="汉仪旗黑-55简" w:eastAsia="汉仪旗黑-55简" w:hAnsi="汉仪旗黑-55简" w:cs="汉仪旗黑-55简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C549A16" id="平行四边形 10" o:spid="_x0000_s1052" type="#_x0000_t7" style="position:absolute;left:0;text-align:left;margin-left:-23.6pt;margin-top:618pt;width:73.35pt;height:17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" adj="1252" fillcolor="#3891a7 [3204]" stroked="f" strokeweight="1pt">
                <v:textbox>
                  <w:txbxContent>
                    <w:p w14:paraId="6B61CF9A" w14:textId="77777777" w:rsidR="000C0A07" w:rsidRDefault="000C0A07">
                      <w:pPr>
                        <w:jc w:val="center"/>
                        <w:rPr>
                          <w:rFonts w:ascii="汉仪旗黑-55简" w:eastAsia="汉仪旗黑-55简" w:hAnsi="汉仪旗黑-55简" w:cs="汉仪旗黑-55简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40265F2" wp14:editId="7431D4BB">
                <wp:simplePos x="0" y="0"/>
                <wp:positionH relativeFrom="column">
                  <wp:posOffset>-570865</wp:posOffset>
                </wp:positionH>
                <wp:positionV relativeFrom="paragraph">
                  <wp:posOffset>7848600</wp:posOffset>
                </wp:positionV>
                <wp:extent cx="744220" cy="215900"/>
                <wp:effectExtent l="0" t="0" r="2540" b="1270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215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4BBF6B" w14:textId="77777777" w:rsidR="000C0A07" w:rsidRDefault="000C0A07">
                            <w:pPr>
                              <w:jc w:val="center"/>
                              <w:rPr>
                                <w:rFonts w:ascii="汉仪旗黑-55简" w:eastAsia="汉仪旗黑-55简" w:hAnsi="汉仪旗黑-55简" w:cs="汉仪旗黑-55简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40265F2" id="矩形 46" o:spid="_x0000_s1053" style="position:absolute;left:0;text-align:left;margin-left:-44.95pt;margin-top:618pt;width:58.6pt;height:17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" fillcolor="#3891a7 [3204]" stroked="f" strokeweight="1pt">
                <v:textbox>
                  <w:txbxContent>
                    <w:p w14:paraId="474BBF6B" w14:textId="77777777" w:rsidR="000C0A07" w:rsidRDefault="000C0A07">
                      <w:pPr>
                        <w:jc w:val="center"/>
                        <w:rPr>
                          <w:rFonts w:ascii="汉仪旗黑-55简" w:eastAsia="汉仪旗黑-55简" w:hAnsi="汉仪旗黑-55简" w:cs="汉仪旗黑-55简"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E931353" wp14:editId="11EAC97F">
                <wp:simplePos x="0" y="0"/>
                <wp:positionH relativeFrom="column">
                  <wp:posOffset>-554355</wp:posOffset>
                </wp:positionH>
                <wp:positionV relativeFrom="paragraph">
                  <wp:posOffset>7959090</wp:posOffset>
                </wp:positionV>
                <wp:extent cx="6489700" cy="0"/>
                <wp:effectExtent l="6350" t="6350" r="6350" b="63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  <a:ln w="12700" cap="sq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1474E0" id="直接连接符 26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65pt,626.7pt" to="467.35pt,6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" strokecolor="#7dc2d3 [1940]" strokeweight="1pt">
                <v:stroke startarrowwidth="narrow" startarrowlength="short" endarrowwidth="narrow" endarrowlength="short" endcap="square"/>
              </v:line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7E19023" wp14:editId="7740C70E">
                <wp:simplePos x="0" y="0"/>
                <wp:positionH relativeFrom="column">
                  <wp:posOffset>-281940</wp:posOffset>
                </wp:positionH>
                <wp:positionV relativeFrom="paragraph">
                  <wp:posOffset>7787005</wp:posOffset>
                </wp:positionV>
                <wp:extent cx="871220" cy="33782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0744C8" w14:textId="77777777" w:rsidR="000C0A07" w:rsidRDefault="00000000">
                            <w:pPr>
                              <w:pStyle w:val="ab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自我评价</w:t>
                            </w:r>
                          </w:p>
                          <w:p w14:paraId="7FE67961" w14:textId="77777777" w:rsidR="000C0A07" w:rsidRDefault="000C0A07">
                            <w:pPr>
                              <w:jc w:val="left"/>
                              <w:rPr>
                                <w:rFonts w:ascii="汉仪旗黑-55简" w:eastAsia="汉仪旗黑-55简" w:hAnsi="汉仪旗黑-55简" w:cs="汉仪旗黑-55简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19023" id="_x0000_s1054" type="#_x0000_t202" style="position:absolute;left:0;text-align:left;margin-left:-22.2pt;margin-top:613.15pt;width:68.6pt;height:26.6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" filled="f" stroked="f" strokeweight=".5pt">
                <v:textbox>
                  <w:txbxContent>
                    <w:p w14:paraId="260744C8" w14:textId="77777777" w:rsidR="000C0A07" w:rsidRDefault="00000000">
                      <w:pPr>
                        <w:pStyle w:val="ab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自我评价</w:t>
                      </w:r>
                    </w:p>
                    <w:p w14:paraId="7FE67961" w14:textId="77777777" w:rsidR="000C0A07" w:rsidRDefault="000C0A07">
                      <w:pPr>
                        <w:jc w:val="left"/>
                        <w:rPr>
                          <w:rFonts w:ascii="汉仪旗黑-55简" w:eastAsia="汉仪旗黑-55简" w:hAnsi="汉仪旗黑-55简" w:cs="汉仪旗黑-55简" w:hint="eastAsia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4B80366" wp14:editId="3C5EE20E">
                <wp:simplePos x="0" y="0"/>
                <wp:positionH relativeFrom="column">
                  <wp:posOffset>-436880</wp:posOffset>
                </wp:positionH>
                <wp:positionV relativeFrom="paragraph">
                  <wp:posOffset>7898765</wp:posOffset>
                </wp:positionV>
                <wp:extent cx="132080" cy="111760"/>
                <wp:effectExtent l="0" t="0" r="5080" b="10160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" cy="111760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F4EF9F8" id="skills_154185" o:spid="_x0000_s1026" style="position:absolute;margin-left:-34.4pt;margin-top:621.95pt;width:10.4pt;height:8.8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6768,503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" path="m254801,394814r312860,c589170,394814,606768,412195,606768,433872v,21482,-17598,39058,-39107,39058l254801,472930v-21704,,-39107,-17576,-39107,-39058c215694,412195,233097,394814,254801,394814xm71952,364541v7430,,14273,4101,17597,10741l101084,398913r26003,3711c134517,403796,140578,408873,142924,415904v2346,7226,391,14843,-4888,20116l119071,454378r4302,24412c123764,480352,123959,481915,123959,483672v,10742,-8798,19335,-19551,19530c101280,503202,98151,502421,95219,500858l71952,488555,48686,500858v-2932,1563,-6060,2344,-9189,2344c35587,503202,31481,501835,28158,499296v-6061,-4296,-9190,-11718,-7821,-18944l24834,454378,5869,436020c590,430747,-1365,423130,981,415904v2346,-7031,8407,-12108,15837,-13280l42821,398913,54356,375282v3324,-6640,10167,-10741,17596,-10741xm254801,212402r312860,c589170,212402,606768,229978,606768,251460v,21677,-17598,39058,-39107,39058l254801,290518v-21704,,-39107,-17381,-39107,-39058c215694,229978,233097,212402,254801,212402xm71952,182200v7430,,14273,4294,17597,10931l101084,216750r26003,3709c134517,221630,140578,226705,142924,233732v2346,7027,391,14835,-4888,20105l119071,272186r4302,24400c123764,298147,123959,299709,123959,301270v,10736,-8798,19520,-19551,19520c101280,320790,98151,320009,95219,318643l71952,306345,48686,318643v-2932,1366,-6060,2147,-9189,2147c35587,320790,31481,319619,28158,317081v-6061,-4294,-9190,-11712,-7821,-19129l24834,272186,5869,253837c590,248567,-1365,240759,981,233732v2346,-7027,8407,-12102,15837,-13273l42821,216750,54356,193131v3324,-6637,10167,-10931,17596,-10931xm254801,30273r312860,c589170,30273,606768,47654,606768,69331v,21482,-17598,39058,-39107,39058l254801,108389v-21704,,-39107,-17576,-39107,-39058c215694,47654,233097,30273,254801,30273xm71952,v7430,,14273,4294,17597,10931l101084,34355r26003,3904c134517,39235,140578,44505,142924,51532v2346,7027,391,14835,-4888,19910l119071,89791r4302,24595c123764,115752,123959,117314,123959,119070v,10736,-8798,19520,-19551,19520c101280,138590,98151,137809,95219,136248l71952,124145,48686,136248v-2932,1561,-6060,2342,-9189,2342c35587,138590,31481,137224,28158,134881v-6061,-4489,-9190,-11907,-7821,-19129l24834,89791,5869,71442c590,66367,-1365,58559,981,51532,3327,44505,9388,39235,16818,38259l42821,34355,54356,10931c57680,4294,64523,,71952,xe" fillcolor="white [3212]" stroked="f" strokeweight="2pt">
                <v:path arrowok="t" o:connecttype="custom" o:connectlocs="55465,87687;123567,87687;132080,96362;123567,105037;55465,105037;46952,96362;55465,87687;15662,80964;19493,83349;22004,88598;27664,89422;31111,92371;30047,96839;25919,100916;26856,106338;26983,107422;22727,111760;20727,111239;15662,108507;10598,111239;8598,111760;6129,110892;4427,106685;5406,100916;1278,96839;214,92371;3661,89422;9321,88598;11832,83349;15662,80964;55465,47174;123567,47174;132080,55849;123567,64523;55465,64523;46952,55849;55465,47174;15662,40466;19493,42894;22004,48140;27664,48963;31111,51911;30047,56377;25919,60452;26856,65871;26983,66911;22727,71247;20727,70770;15662,68039;10598,70770;8598,71247;6129,70423;4427,66174;5406,60452;1278,56377;214,51911;3661,48963;9321,48140;11832,42894;15662,40466;55465,6724;123567,6724;132080,15398;123567,24073;55465,24073;46952,15398;55465,6724;15662,0;19493,2428;22004,7630;27664,8497;31111,11445;30047,15867;25919,19942;26856,25405;26983,26445;22727,30781;20727,30260;15662,27572;10598,30260;8598,30781;6129,29957;4427,25708;5406,19942;1278,15867;214,11445;3661,8497;9321,7630;11832,2428;15662,0" o:connectangles="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sz w:val="22"/>
        </w:rPr>
        <w:br w:type="page"/>
      </w:r>
    </w:p>
    <w:p w14:paraId="65441AC3" w14:textId="77777777" w:rsidR="000C0A07" w:rsidRDefault="00000000">
      <w:pPr>
        <w:widowControl/>
        <w:spacing w:beforeAutospacing="1" w:afterAutospacing="1"/>
      </w:pPr>
      <w:r>
        <w:rPr>
          <w:rFonts w:asciiTheme="minorEastAsia" w:eastAsiaTheme="minorEastAsia" w:hAnsiTheme="minorEastAsia"/>
          <w:noProof/>
          <w:sz w:val="22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5F2480EB" wp14:editId="1C13F04D">
                <wp:simplePos x="0" y="0"/>
                <wp:positionH relativeFrom="column">
                  <wp:posOffset>-614680</wp:posOffset>
                </wp:positionH>
                <wp:positionV relativeFrom="paragraph">
                  <wp:posOffset>29845</wp:posOffset>
                </wp:positionV>
                <wp:extent cx="803275" cy="33782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27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BE86CC" w14:textId="77777777" w:rsidR="000C0A07" w:rsidRDefault="00000000">
                            <w:pPr>
                              <w:pStyle w:val="ab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个人技能</w:t>
                            </w:r>
                          </w:p>
                          <w:p w14:paraId="7C462077" w14:textId="77777777" w:rsidR="000C0A07" w:rsidRDefault="000C0A07">
                            <w:pPr>
                              <w:jc w:val="left"/>
                              <w:rPr>
                                <w:rFonts w:ascii="汉仪旗黑-55简" w:eastAsia="汉仪旗黑-55简" w:hAnsi="汉仪旗黑-55简" w:cs="汉仪旗黑-55简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480EB" id="文本框 19" o:spid="_x0000_s1055" type="#_x0000_t202" style="position:absolute;left:0;text-align:left;margin-left:-48.4pt;margin-top:2.35pt;width:63.25pt;height:26.6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" filled="f" stroked="f" strokeweight=".5pt">
                <v:textbox>
                  <w:txbxContent>
                    <w:p w14:paraId="64BE86CC" w14:textId="77777777" w:rsidR="000C0A07" w:rsidRDefault="00000000">
                      <w:pPr>
                        <w:pStyle w:val="ab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个人技能</w:t>
                      </w:r>
                    </w:p>
                    <w:p w14:paraId="7C462077" w14:textId="77777777" w:rsidR="000C0A07" w:rsidRDefault="000C0A07">
                      <w:pPr>
                        <w:jc w:val="left"/>
                        <w:rPr>
                          <w:rFonts w:ascii="汉仪旗黑-55简" w:eastAsia="汉仪旗黑-55简" w:hAnsi="汉仪旗黑-55简" w:cs="汉仪旗黑-55简" w:hint="eastAsia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481730E" wp14:editId="43F677DD">
                <wp:simplePos x="0" y="0"/>
                <wp:positionH relativeFrom="column">
                  <wp:posOffset>-814070</wp:posOffset>
                </wp:positionH>
                <wp:positionV relativeFrom="paragraph">
                  <wp:posOffset>328295</wp:posOffset>
                </wp:positionV>
                <wp:extent cx="6962775" cy="2881630"/>
                <wp:effectExtent l="0" t="0" r="1905" b="1397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4175" y="1344295"/>
                          <a:ext cx="6962775" cy="2881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42503B" w14:textId="77777777" w:rsidR="000C0A07" w:rsidRPr="004F69B4" w:rsidRDefault="00000000">
                            <w:pPr>
                              <w:pStyle w:val="ab"/>
                              <w:spacing w:after="0"/>
                              <w:rPr>
                                <w:rFonts w:hint="eastAsia"/>
                                <w:b w:val="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F69B4">
                              <w:rPr>
                                <w:rStyle w:val="ae"/>
                                <w:b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研究方法</w:t>
                            </w:r>
                            <w:r w:rsidRPr="004F69B4">
                              <w:rPr>
                                <w:rStyle w:val="ae"/>
                                <w:rFonts w:hint="eastAsia"/>
                                <w:b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：</w:t>
                            </w:r>
                            <w:r w:rsidRPr="004F69B4">
                              <w:rPr>
                                <w:b w:val="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Pr="004F69B4">
                              <w:rPr>
                                <w:b w:val="0"/>
                                <w:sz w:val="22"/>
                                <w:szCs w:val="2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熟悉</w:t>
                            </w:r>
                            <w:r w:rsidRPr="004F69B4">
                              <w:rPr>
                                <w:rFonts w:hint="eastAsia"/>
                                <w:b w:val="0"/>
                                <w:sz w:val="22"/>
                                <w:szCs w:val="2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调查</w:t>
                            </w:r>
                            <w:r w:rsidRPr="004F69B4">
                              <w:rPr>
                                <w:b w:val="0"/>
                                <w:sz w:val="22"/>
                                <w:szCs w:val="2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研究中常用的定量与定性研究方法，能够在明确研究目标与方案框架下，规范开展问卷执行、样本抽取与数据采集工作。在定量研究中，能够按照研究设计要求完成问卷发放、回收与基础统计分析；在定性研究中，具备参与深度访谈、入户观察及可用性测试的实践经验，能够准确记录用户行为与反馈，为后续分析与研究结论提供可靠的一手资料，符合用户研究助理岗位对执行能力与方法规范性的要求。</w:t>
                            </w:r>
                          </w:p>
                          <w:p w14:paraId="32ABB209" w14:textId="77777777" w:rsidR="0046211E" w:rsidRPr="004F69B4" w:rsidRDefault="00000000">
                            <w:pPr>
                              <w:pStyle w:val="ab"/>
                              <w:spacing w:after="0"/>
                              <w:rPr>
                                <w:b w:val="0"/>
                                <w:sz w:val="22"/>
                                <w:szCs w:val="2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F69B4">
                              <w:rPr>
                                <w:rStyle w:val="ae"/>
                                <w:b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编程与数据</w:t>
                            </w:r>
                            <w:r w:rsidRPr="004F69B4">
                              <w:rPr>
                                <w:rStyle w:val="ae"/>
                                <w:rFonts w:hint="eastAsia"/>
                                <w:b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：</w:t>
                            </w:r>
                            <w:r w:rsidRPr="004F69B4">
                              <w:rPr>
                                <w:b w:val="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Pr="004F69B4">
                              <w:rPr>
                                <w:b w:val="0"/>
                                <w:sz w:val="22"/>
                                <w:szCs w:val="2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具备扎实的数据处理与整理能力，能够使用 Python（Pandas、Matplotlib、Requests、Selenium）对调研数据进行清洗、整理与基础分析，支持研究团队开展样本分析与结果验证；同时掌握 PostgreSQL、MongoDB 及 SQL，</w:t>
                            </w:r>
                            <w:r w:rsidR="0046211E" w:rsidRPr="004F69B4">
                              <w:rPr>
                                <w:b w:val="0"/>
                                <w:sz w:val="22"/>
                                <w:szCs w:val="2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能够构建类似招聘简历筛选表、出勤与</w:t>
                            </w:r>
                            <w:proofErr w:type="gramStart"/>
                            <w:r w:rsidR="0046211E" w:rsidRPr="004F69B4">
                              <w:rPr>
                                <w:b w:val="0"/>
                                <w:sz w:val="22"/>
                                <w:szCs w:val="2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绩效台</w:t>
                            </w:r>
                            <w:proofErr w:type="gramEnd"/>
                            <w:r w:rsidR="0046211E" w:rsidRPr="004F69B4">
                              <w:rPr>
                                <w:b w:val="0"/>
                                <w:sz w:val="22"/>
                                <w:szCs w:val="2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账的数据结构。</w:t>
                            </w:r>
                          </w:p>
                          <w:p w14:paraId="78CFDE13" w14:textId="44560286" w:rsidR="000C0A07" w:rsidRPr="004F69B4" w:rsidRDefault="00000000">
                            <w:pPr>
                              <w:pStyle w:val="ab"/>
                              <w:spacing w:after="0"/>
                              <w:rPr>
                                <w:rFonts w:hint="eastAsia"/>
                                <w:b w:val="0"/>
                                <w:sz w:val="22"/>
                                <w:szCs w:val="2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F69B4">
                              <w:rPr>
                                <w:rStyle w:val="ae"/>
                                <w:b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软件工具</w:t>
                            </w:r>
                            <w:r w:rsidRPr="004F69B4">
                              <w:rPr>
                                <w:rStyle w:val="ae"/>
                                <w:rFonts w:hint="eastAsia"/>
                                <w:b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：</w:t>
                            </w:r>
                            <w:r w:rsidRPr="004F69B4">
                              <w:rPr>
                                <w:b w:val="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Pr="004F69B4">
                              <w:rPr>
                                <w:b w:val="0"/>
                                <w:sz w:val="22"/>
                                <w:szCs w:val="2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熟悉研究与分析相关工具的日常使用，能够通过 Cursor、VS Code、Trae 进行代码与分析流程管理，使用 </w:t>
                            </w:r>
                            <w:proofErr w:type="spellStart"/>
                            <w:r w:rsidRPr="004F69B4">
                              <w:rPr>
                                <w:b w:val="0"/>
                                <w:sz w:val="22"/>
                                <w:szCs w:val="2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Typora</w:t>
                            </w:r>
                            <w:proofErr w:type="spellEnd"/>
                            <w:r w:rsidRPr="004F69B4">
                              <w:rPr>
                                <w:b w:val="0"/>
                                <w:sz w:val="22"/>
                                <w:szCs w:val="2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（Markdown）进行研究记录与过程整理，并利用 Microsoft Office（Excel、PPT）完成数据汇总、图表制作与研究材料整理，能够高效配合研究人员完成从数据整理到成果呈现的各项执行任务。</w:t>
                            </w:r>
                          </w:p>
                          <w:p w14:paraId="59877C1B" w14:textId="77777777" w:rsidR="000C0A07" w:rsidRDefault="000C0A07">
                            <w:pPr>
                              <w:rPr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1730E" id="文本框 40" o:spid="_x0000_s1056" type="#_x0000_t202" style="position:absolute;left:0;text-align:left;margin-left:-64.1pt;margin-top:25.85pt;width:548.25pt;height:226.9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" fillcolor="white [3201]" stroked="f" strokeweight=".5pt">
                <v:textbox>
                  <w:txbxContent>
                    <w:p w14:paraId="3F42503B" w14:textId="77777777" w:rsidR="000C0A07" w:rsidRPr="004F69B4" w:rsidRDefault="00000000">
                      <w:pPr>
                        <w:pStyle w:val="ab"/>
                        <w:spacing w:after="0"/>
                        <w:rPr>
                          <w:rFonts w:hint="eastAsia"/>
                          <w:b w:val="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F69B4">
                        <w:rPr>
                          <w:rStyle w:val="ae"/>
                          <w:b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研究方法</w:t>
                      </w:r>
                      <w:r w:rsidRPr="004F69B4">
                        <w:rPr>
                          <w:rStyle w:val="ae"/>
                          <w:rFonts w:hint="eastAsia"/>
                          <w:b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：</w:t>
                      </w:r>
                      <w:r w:rsidRPr="004F69B4">
                        <w:rPr>
                          <w:b w:val="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br/>
                      </w:r>
                      <w:r w:rsidRPr="004F69B4">
                        <w:rPr>
                          <w:b w:val="0"/>
                          <w:sz w:val="22"/>
                          <w:szCs w:val="2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熟悉</w:t>
                      </w:r>
                      <w:r w:rsidRPr="004F69B4">
                        <w:rPr>
                          <w:rFonts w:hint="eastAsia"/>
                          <w:b w:val="0"/>
                          <w:sz w:val="22"/>
                          <w:szCs w:val="2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调查</w:t>
                      </w:r>
                      <w:r w:rsidRPr="004F69B4">
                        <w:rPr>
                          <w:b w:val="0"/>
                          <w:sz w:val="22"/>
                          <w:szCs w:val="2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研究中常用的定量与定性研究方法，能够在明确研究目标与方案框架下，规范开展问卷执行、样本抽取与数据采集工作。在定量研究中，能够按照研究设计要求完成问卷发放、回收与基础统计分析；在定性研究中，具备参与深度访谈、入户观察及可用性测试的实践经验，能够准确记录用户行为与反馈，为后续分析与研究结论提供可靠的一手资料，符合用户研究助理岗位对执行能力与方法规范性的要求。</w:t>
                      </w:r>
                    </w:p>
                    <w:p w14:paraId="32ABB209" w14:textId="77777777" w:rsidR="0046211E" w:rsidRPr="004F69B4" w:rsidRDefault="00000000">
                      <w:pPr>
                        <w:pStyle w:val="ab"/>
                        <w:spacing w:after="0"/>
                        <w:rPr>
                          <w:b w:val="0"/>
                          <w:sz w:val="22"/>
                          <w:szCs w:val="2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F69B4">
                        <w:rPr>
                          <w:rStyle w:val="ae"/>
                          <w:b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编程与数据</w:t>
                      </w:r>
                      <w:r w:rsidRPr="004F69B4">
                        <w:rPr>
                          <w:rStyle w:val="ae"/>
                          <w:rFonts w:hint="eastAsia"/>
                          <w:b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：</w:t>
                      </w:r>
                      <w:r w:rsidRPr="004F69B4">
                        <w:rPr>
                          <w:b w:val="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br/>
                      </w:r>
                      <w:r w:rsidRPr="004F69B4">
                        <w:rPr>
                          <w:b w:val="0"/>
                          <w:sz w:val="22"/>
                          <w:szCs w:val="2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具备扎实的数据处理与整理能力，能够使用 Python（Pandas、Matplotlib、Requests、Selenium）对调研数据进行清洗、整理与基础分析，支持研究团队开展样本分析与结果验证；同时掌握 PostgreSQL、MongoDB 及 SQL，</w:t>
                      </w:r>
                      <w:r w:rsidR="0046211E" w:rsidRPr="004F69B4">
                        <w:rPr>
                          <w:b w:val="0"/>
                          <w:sz w:val="22"/>
                          <w:szCs w:val="2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能够构建类似招聘简历筛选表、出勤与</w:t>
                      </w:r>
                      <w:proofErr w:type="gramStart"/>
                      <w:r w:rsidR="0046211E" w:rsidRPr="004F69B4">
                        <w:rPr>
                          <w:b w:val="0"/>
                          <w:sz w:val="22"/>
                          <w:szCs w:val="2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绩效台</w:t>
                      </w:r>
                      <w:proofErr w:type="gramEnd"/>
                      <w:r w:rsidR="0046211E" w:rsidRPr="004F69B4">
                        <w:rPr>
                          <w:b w:val="0"/>
                          <w:sz w:val="22"/>
                          <w:szCs w:val="2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账的数据结构。</w:t>
                      </w:r>
                    </w:p>
                    <w:p w14:paraId="78CFDE13" w14:textId="44560286" w:rsidR="000C0A07" w:rsidRPr="004F69B4" w:rsidRDefault="00000000">
                      <w:pPr>
                        <w:pStyle w:val="ab"/>
                        <w:spacing w:after="0"/>
                        <w:rPr>
                          <w:rFonts w:hint="eastAsia"/>
                          <w:b w:val="0"/>
                          <w:sz w:val="22"/>
                          <w:szCs w:val="2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F69B4">
                        <w:rPr>
                          <w:rStyle w:val="ae"/>
                          <w:b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软件工具</w:t>
                      </w:r>
                      <w:r w:rsidRPr="004F69B4">
                        <w:rPr>
                          <w:rStyle w:val="ae"/>
                          <w:rFonts w:hint="eastAsia"/>
                          <w:b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：</w:t>
                      </w:r>
                      <w:r w:rsidRPr="004F69B4">
                        <w:rPr>
                          <w:b w:val="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br/>
                      </w:r>
                      <w:r w:rsidRPr="004F69B4">
                        <w:rPr>
                          <w:b w:val="0"/>
                          <w:sz w:val="22"/>
                          <w:szCs w:val="2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熟悉研究与分析相关工具的日常使用，能够通过 Cursor、VS Code、Trae 进行代码与分析流程管理，使用 </w:t>
                      </w:r>
                      <w:proofErr w:type="spellStart"/>
                      <w:r w:rsidRPr="004F69B4">
                        <w:rPr>
                          <w:b w:val="0"/>
                          <w:sz w:val="22"/>
                          <w:szCs w:val="2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Typora</w:t>
                      </w:r>
                      <w:proofErr w:type="spellEnd"/>
                      <w:r w:rsidRPr="004F69B4">
                        <w:rPr>
                          <w:b w:val="0"/>
                          <w:sz w:val="22"/>
                          <w:szCs w:val="2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（Markdown）进行研究记录与过程整理，并利用 Microsoft Office（Excel、PPT）完成数据汇总、图表制作与研究材料整理，能够高效配合研究人员完成从数据整理到成果呈现的各项执行任务。</w:t>
                      </w:r>
                    </w:p>
                    <w:p w14:paraId="59877C1B" w14:textId="77777777" w:rsidR="000C0A07" w:rsidRDefault="000C0A07">
                      <w:pPr>
                        <w:rPr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51D216B9" wp14:editId="56A1E67B">
                <wp:simplePos x="0" y="0"/>
                <wp:positionH relativeFrom="column">
                  <wp:posOffset>-715010</wp:posOffset>
                </wp:positionH>
                <wp:positionV relativeFrom="paragraph">
                  <wp:posOffset>107315</wp:posOffset>
                </wp:positionV>
                <wp:extent cx="163195" cy="104140"/>
                <wp:effectExtent l="0" t="0" r="4445" b="2540"/>
                <wp:wrapNone/>
                <wp:docPr id="38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0414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2AB2C3A" id="graduation-hat-front" o:spid="_x0000_s1026" style="position:absolute;margin-left:-56.3pt;margin-top:8.45pt;width:12.85pt;height:8.2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4718,382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" path="m104550,208330r51630,l261642,248878v13222,5029,27546,6129,37305,6129c314373,255007,329012,252493,340187,247621r93500,-39291l490825,208330r,63179c490825,290998,476344,313000,458400,320701l329326,376337v-17944,7701,-46907,7701,-64694,l136819,320701v-17787,-7701,-32269,-29703,-32269,-49192l104550,208330xm300973,5v11981,-98,23982,1474,33189,4696l581267,92552v15582,5501,17943,14616,7555,21846l589136,114398r,156373l604718,321376r-43440,l576388,271242r,-150872l333376,222680v-17943,7544,-47218,8015,-65318,1100l13556,125870v-18100,-7072,-18100,-18230,158,-24988l267901,5329c277030,1872,288991,104,300973,5xe" fillcolor="white [3212]" stroked="f" strokeweight="2pt">
                <v:path arrowok="t" o:connecttype="custom" o:connectlocs="28215,56778;42148,56778;70609,67829;80677,69499;91806,67486;117039,56778;132459,56778;132459,73996;123708,87403;88875,102566;71416,102566;36923,87403;28215,73996;81223,1;90180,1281;156866,25224;158905,31178;158990,31178;158990,73795;163195,87587;151472,87587;155550,73924;155550,32805;89968,60689;72341,60989;3658,34304;3701,27494;72298,1452;81223,1" o:connectangles="0,0,0,0,0,0,0,0,0,0,0,0,0,0,0,0,0,0,0,0,0,0,0,0,0,0,0,0,0"/>
              </v:shape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2C094A8" wp14:editId="5074FBBB">
                <wp:simplePos x="0" y="0"/>
                <wp:positionH relativeFrom="column">
                  <wp:posOffset>-775970</wp:posOffset>
                </wp:positionH>
                <wp:positionV relativeFrom="paragraph">
                  <wp:posOffset>87630</wp:posOffset>
                </wp:positionV>
                <wp:extent cx="931545" cy="215900"/>
                <wp:effectExtent l="0" t="0" r="13335" b="12700"/>
                <wp:wrapNone/>
                <wp:docPr id="35" name="平行四边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545" cy="215900"/>
                        </a:xfrm>
                        <a:prstGeom prst="parallelogram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B359C51" w14:textId="77777777" w:rsidR="000C0A07" w:rsidRDefault="000C0A07">
                            <w:pPr>
                              <w:jc w:val="center"/>
                              <w:rPr>
                                <w:rFonts w:ascii="汉仪旗黑-55简" w:eastAsia="汉仪旗黑-55简" w:hAnsi="汉仪旗黑-55简" w:cs="汉仪旗黑-55简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2C094A8" id="平行四边形 35" o:spid="_x0000_s1057" type="#_x0000_t7" style="position:absolute;left:0;text-align:left;margin-left:-61.1pt;margin-top:6.9pt;width:73.35pt;height:17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" adj="1252" fillcolor="#3891a7 [3204]" stroked="f" strokeweight="1pt">
                <v:textbox>
                  <w:txbxContent>
                    <w:p w14:paraId="4B359C51" w14:textId="77777777" w:rsidR="000C0A07" w:rsidRDefault="000C0A07">
                      <w:pPr>
                        <w:jc w:val="center"/>
                        <w:rPr>
                          <w:rFonts w:ascii="汉仪旗黑-55简" w:eastAsia="汉仪旗黑-55简" w:hAnsi="汉仪旗黑-55简" w:cs="汉仪旗黑-55简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1ADA3EA" wp14:editId="7F147FBA">
                <wp:simplePos x="0" y="0"/>
                <wp:positionH relativeFrom="column">
                  <wp:posOffset>-740410</wp:posOffset>
                </wp:positionH>
                <wp:positionV relativeFrom="paragraph">
                  <wp:posOffset>186055</wp:posOffset>
                </wp:positionV>
                <wp:extent cx="6489700" cy="0"/>
                <wp:effectExtent l="6350" t="6350" r="6350" b="635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  <a:ln w="12700" cap="sq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B1D922" id="直接连接符 37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8.3pt,14.65pt" to="452.7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" strokecolor="#7dc2d3 [1940]" strokeweight="1pt">
                <v:stroke startarrowwidth="narrow" startarrowlength="short" endarrowwidth="narrow" endarrowlength="short" endcap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69323CC" wp14:editId="372BE58F">
                <wp:simplePos x="0" y="0"/>
                <wp:positionH relativeFrom="column">
                  <wp:posOffset>-1158240</wp:posOffset>
                </wp:positionH>
                <wp:positionV relativeFrom="paragraph">
                  <wp:posOffset>-951230</wp:posOffset>
                </wp:positionV>
                <wp:extent cx="185420" cy="10833735"/>
                <wp:effectExtent l="0" t="0" r="12700" b="190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" cy="108337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2C8229" id="矩形 4" o:spid="_x0000_s1026" style="position:absolute;margin-left:-91.2pt;margin-top:-74.9pt;width:14.6pt;height:853.0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" fillcolor="#7dc2d3 [1940]" stroked="f" strokeweight="2pt"/>
            </w:pict>
          </mc:Fallback>
        </mc:AlternateContent>
      </w:r>
    </w:p>
    <w:p w14:paraId="00C38C40" w14:textId="77777777" w:rsidR="000C0A07" w:rsidRDefault="000C0A07">
      <w:pPr>
        <w:jc w:val="center"/>
        <w:rPr>
          <w:rFonts w:ascii="汉仪旗黑-55简" w:eastAsia="汉仪旗黑-55简" w:hAnsi="汉仪旗黑-55简" w:cs="汉仪旗黑-55简" w:hint="eastAsia"/>
        </w:rPr>
      </w:pPr>
    </w:p>
    <w:p w14:paraId="68E82BD2" w14:textId="77777777" w:rsidR="000C0A07" w:rsidRDefault="000C0A07">
      <w:pPr>
        <w:jc w:val="center"/>
        <w:rPr>
          <w:rFonts w:ascii="汉仪旗黑-55简" w:eastAsia="汉仪旗黑-55简" w:hAnsi="汉仪旗黑-55简" w:cs="汉仪旗黑-55简" w:hint="eastAsia"/>
        </w:rPr>
      </w:pPr>
    </w:p>
    <w:p w14:paraId="2DE5F673" w14:textId="77777777" w:rsidR="000C0A07" w:rsidRDefault="00000000">
      <w:pPr>
        <w:widowControl/>
        <w:jc w:val="left"/>
        <w:rPr>
          <w:sz w:val="22"/>
          <w:szCs w:val="24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2638F34B" wp14:editId="13B7C309">
                <wp:simplePos x="0" y="0"/>
                <wp:positionH relativeFrom="column">
                  <wp:posOffset>-834390</wp:posOffset>
                </wp:positionH>
                <wp:positionV relativeFrom="paragraph">
                  <wp:posOffset>2733040</wp:posOffset>
                </wp:positionV>
                <wp:extent cx="6782435" cy="2632710"/>
                <wp:effectExtent l="0" t="0" r="14605" b="381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8610" y="4419600"/>
                          <a:ext cx="6782435" cy="2632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219A2F" w14:textId="6BF5AAF7" w:rsidR="000C0A07" w:rsidRDefault="00FC34EC">
                            <w:r w:rsidRPr="00FC34EC">
                              <w:rPr>
                                <w:rFonts w:ascii="宋体" w:hAnsi="宋体" w:cs="宋体"/>
                                <w:sz w:val="24"/>
                                <w:szCs w:val="24"/>
                              </w:rPr>
                              <w:t>本人性格沉稳细致，比较喜欢与人沟通交流。在多次实地调研与顾问工作中，养成了</w:t>
                            </w:r>
                            <w:r w:rsidRPr="00FC34EC">
                              <w:rPr>
                                <w:rFonts w:ascii="宋体" w:hAnsi="宋体" w:cs="宋体"/>
                                <w:b/>
                                <w:bCs/>
                                <w:sz w:val="24"/>
                                <w:szCs w:val="24"/>
                              </w:rPr>
                              <w:t>耐心倾听、准确记录、按流程办事</w:t>
                            </w:r>
                            <w:r w:rsidRPr="00FC34EC">
                              <w:rPr>
                                <w:rFonts w:ascii="宋体" w:hAnsi="宋体" w:cs="宋体"/>
                                <w:sz w:val="24"/>
                                <w:szCs w:val="24"/>
                              </w:rPr>
                              <w:t>的习惯，对信息保密和合</w:t>
                            </w:r>
                            <w:proofErr w:type="gramStart"/>
                            <w:r w:rsidRPr="00FC34EC">
                              <w:rPr>
                                <w:rFonts w:ascii="宋体" w:hAnsi="宋体" w:cs="宋体"/>
                                <w:sz w:val="24"/>
                                <w:szCs w:val="24"/>
                              </w:rPr>
                              <w:t>规</w:t>
                            </w:r>
                            <w:proofErr w:type="gramEnd"/>
                            <w:r w:rsidRPr="00FC34EC">
                              <w:rPr>
                                <w:rFonts w:ascii="宋体" w:hAnsi="宋体" w:cs="宋体"/>
                                <w:sz w:val="24"/>
                                <w:szCs w:val="24"/>
                              </w:rPr>
                              <w:t>要求有较强意识。希望从人力资源助理岗位做起，参与招聘筛选、入</w:t>
                            </w:r>
                            <w:proofErr w:type="gramStart"/>
                            <w:r w:rsidRPr="00FC34EC">
                              <w:rPr>
                                <w:rFonts w:ascii="宋体" w:hAnsi="宋体" w:cs="宋体"/>
                                <w:sz w:val="24"/>
                                <w:szCs w:val="24"/>
                              </w:rPr>
                              <w:t>职引导</w:t>
                            </w:r>
                            <w:proofErr w:type="gramEnd"/>
                            <w:r w:rsidRPr="00FC34EC">
                              <w:rPr>
                                <w:rFonts w:ascii="宋体" w:hAnsi="宋体" w:cs="宋体"/>
                                <w:sz w:val="24"/>
                                <w:szCs w:val="24"/>
                              </w:rPr>
                              <w:t>与培训支持等工作，为团队提供可靠的信息整理与沟通协助。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8F34B" id="文本框 45" o:spid="_x0000_s1058" type="#_x0000_t202" style="position:absolute;margin-left:-65.7pt;margin-top:215.2pt;width:534.05pt;height:207.3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" fillcolor="white [3201]" stroked="f" strokeweight=".5pt">
                <v:textbox>
                  <w:txbxContent>
                    <w:p w14:paraId="2F219A2F" w14:textId="6BF5AAF7" w:rsidR="000C0A07" w:rsidRDefault="00FC34EC">
                      <w:r w:rsidRPr="00FC34EC">
                        <w:rPr>
                          <w:rFonts w:ascii="宋体" w:hAnsi="宋体" w:cs="宋体"/>
                          <w:sz w:val="24"/>
                          <w:szCs w:val="24"/>
                        </w:rPr>
                        <w:t>本人性格沉稳细致，比较喜欢与人沟通交流。在多次实地调研与顾问工作中，养成了</w:t>
                      </w:r>
                      <w:r w:rsidRPr="00FC34EC">
                        <w:rPr>
                          <w:rFonts w:ascii="宋体" w:hAnsi="宋体" w:cs="宋体"/>
                          <w:b/>
                          <w:bCs/>
                          <w:sz w:val="24"/>
                          <w:szCs w:val="24"/>
                        </w:rPr>
                        <w:t>耐心倾听、准确记录、按流程办事</w:t>
                      </w:r>
                      <w:r w:rsidRPr="00FC34EC">
                        <w:rPr>
                          <w:rFonts w:ascii="宋体" w:hAnsi="宋体" w:cs="宋体"/>
                          <w:sz w:val="24"/>
                          <w:szCs w:val="24"/>
                        </w:rPr>
                        <w:t>的习惯，对信息保密和合</w:t>
                      </w:r>
                      <w:proofErr w:type="gramStart"/>
                      <w:r w:rsidRPr="00FC34EC">
                        <w:rPr>
                          <w:rFonts w:ascii="宋体" w:hAnsi="宋体" w:cs="宋体"/>
                          <w:sz w:val="24"/>
                          <w:szCs w:val="24"/>
                        </w:rPr>
                        <w:t>规</w:t>
                      </w:r>
                      <w:proofErr w:type="gramEnd"/>
                      <w:r w:rsidRPr="00FC34EC">
                        <w:rPr>
                          <w:rFonts w:ascii="宋体" w:hAnsi="宋体" w:cs="宋体"/>
                          <w:sz w:val="24"/>
                          <w:szCs w:val="24"/>
                        </w:rPr>
                        <w:t>要求有较强意识。希望从人力资源助理岗位做起，参与招聘筛选、入</w:t>
                      </w:r>
                      <w:proofErr w:type="gramStart"/>
                      <w:r w:rsidRPr="00FC34EC">
                        <w:rPr>
                          <w:rFonts w:ascii="宋体" w:hAnsi="宋体" w:cs="宋体"/>
                          <w:sz w:val="24"/>
                          <w:szCs w:val="24"/>
                        </w:rPr>
                        <w:t>职引导</w:t>
                      </w:r>
                      <w:proofErr w:type="gramEnd"/>
                      <w:r w:rsidRPr="00FC34EC">
                        <w:rPr>
                          <w:rFonts w:ascii="宋体" w:hAnsi="宋体" w:cs="宋体"/>
                          <w:sz w:val="24"/>
                          <w:szCs w:val="24"/>
                        </w:rPr>
                        <w:t>与培训支持等工作，为团队提供可靠的信息整理与沟通协助。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5CBDB8B0" wp14:editId="61613479">
                <wp:simplePos x="0" y="0"/>
                <wp:positionH relativeFrom="column">
                  <wp:posOffset>-647065</wp:posOffset>
                </wp:positionH>
                <wp:positionV relativeFrom="paragraph">
                  <wp:posOffset>2407920</wp:posOffset>
                </wp:positionV>
                <wp:extent cx="803275" cy="33782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27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39E9D" w14:textId="77777777" w:rsidR="000C0A07" w:rsidRDefault="00000000">
                            <w:pPr>
                              <w:pStyle w:val="ab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自我评价</w:t>
                            </w:r>
                          </w:p>
                          <w:p w14:paraId="2368AADA" w14:textId="77777777" w:rsidR="000C0A07" w:rsidRDefault="000C0A07">
                            <w:pPr>
                              <w:jc w:val="left"/>
                              <w:rPr>
                                <w:rFonts w:ascii="汉仪旗黑-55简" w:eastAsia="汉仪旗黑-55简" w:hAnsi="汉仪旗黑-55简" w:cs="汉仪旗黑-55简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DB8B0" id="文本框 41" o:spid="_x0000_s1059" type="#_x0000_t202" style="position:absolute;margin-left:-50.95pt;margin-top:189.6pt;width:63.25pt;height:26.6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" filled="f" stroked="f" strokeweight=".5pt">
                <v:textbox>
                  <w:txbxContent>
                    <w:p w14:paraId="1B839E9D" w14:textId="77777777" w:rsidR="000C0A07" w:rsidRDefault="00000000">
                      <w:pPr>
                        <w:pStyle w:val="ab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自我评价</w:t>
                      </w:r>
                    </w:p>
                    <w:p w14:paraId="2368AADA" w14:textId="77777777" w:rsidR="000C0A07" w:rsidRDefault="000C0A07">
                      <w:pPr>
                        <w:jc w:val="left"/>
                        <w:rPr>
                          <w:rFonts w:ascii="汉仪旗黑-55简" w:eastAsia="汉仪旗黑-55简" w:hAnsi="汉仪旗黑-55简" w:cs="汉仪旗黑-55简" w:hint="eastAsia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4DBCEE5" wp14:editId="6926E1F7">
                <wp:simplePos x="0" y="0"/>
                <wp:positionH relativeFrom="column">
                  <wp:posOffset>-763905</wp:posOffset>
                </wp:positionH>
                <wp:positionV relativeFrom="paragraph">
                  <wp:posOffset>2491105</wp:posOffset>
                </wp:positionV>
                <wp:extent cx="163195" cy="104140"/>
                <wp:effectExtent l="0" t="0" r="4445" b="2540"/>
                <wp:wrapNone/>
                <wp:docPr id="44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0414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5DF1D99" id="graduation-hat-front" o:spid="_x0000_s1026" style="position:absolute;margin-left:-60.15pt;margin-top:196.15pt;width:12.85pt;height:8.2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4718,382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" path="m104550,208330r51630,l261642,248878v13222,5029,27546,6129,37305,6129c314373,255007,329012,252493,340187,247621r93500,-39291l490825,208330r,63179c490825,290998,476344,313000,458400,320701l329326,376337v-17944,7701,-46907,7701,-64694,l136819,320701v-17787,-7701,-32269,-29703,-32269,-49192l104550,208330xm300973,5v11981,-98,23982,1474,33189,4696l581267,92552v15582,5501,17943,14616,7555,21846l589136,114398r,156373l604718,321376r-43440,l576388,271242r,-150872l333376,222680v-17943,7544,-47218,8015,-65318,1100l13556,125870v-18100,-7072,-18100,-18230,158,-24988l267901,5329c277030,1872,288991,104,300973,5xe" fillcolor="white [3212]" stroked="f" strokeweight="2pt">
                <v:path arrowok="t" o:connecttype="custom" o:connectlocs="28215,56778;42148,56778;70609,67829;80677,69499;91806,67486;117039,56778;132459,56778;132459,73996;123708,87403;88875,102566;71416,102566;36923,87403;28215,73996;81223,1;90180,1281;156866,25224;158905,31178;158990,31178;158990,73795;163195,87587;151472,87587;155550,73924;155550,32805;89968,60689;72341,60989;3658,34304;3701,27494;72298,1452;81223,1" o:connectangles="0,0,0,0,0,0,0,0,0,0,0,0,0,0,0,0,0,0,0,0,0,0,0,0,0,0,0,0,0"/>
              </v:shape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6CFCF8C" wp14:editId="028099E3">
                <wp:simplePos x="0" y="0"/>
                <wp:positionH relativeFrom="column">
                  <wp:posOffset>-782320</wp:posOffset>
                </wp:positionH>
                <wp:positionV relativeFrom="paragraph">
                  <wp:posOffset>2557780</wp:posOffset>
                </wp:positionV>
                <wp:extent cx="6489700" cy="0"/>
                <wp:effectExtent l="6350" t="6350" r="6350" b="6350"/>
                <wp:wrapNone/>
                <wp:docPr id="42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  <a:ln w="12700" cap="sq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4FFCAD" id="直接连接符 42" o:spid="_x0000_s1026" style="position:absolute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.6pt,201.4pt" to="449.4pt,20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" strokecolor="#7dc2d3 [1940]" strokeweight="1pt">
                <v:stroke startarrowwidth="narrow" startarrowlength="short" endarrowwidth="narrow" endarrowlength="short" endcap="square"/>
              </v:line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2A6C708" wp14:editId="1A9C3976">
                <wp:simplePos x="0" y="0"/>
                <wp:positionH relativeFrom="column">
                  <wp:posOffset>-811530</wp:posOffset>
                </wp:positionH>
                <wp:positionV relativeFrom="paragraph">
                  <wp:posOffset>2437130</wp:posOffset>
                </wp:positionV>
                <wp:extent cx="931545" cy="215900"/>
                <wp:effectExtent l="0" t="0" r="13335" b="12700"/>
                <wp:wrapNone/>
                <wp:docPr id="43" name="平行四边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545" cy="215900"/>
                        </a:xfrm>
                        <a:prstGeom prst="parallelogram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2D5FA5" w14:textId="77777777" w:rsidR="000C0A07" w:rsidRDefault="000C0A07"/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2A6C708" id="平行四边形 43" o:spid="_x0000_s1060" type="#_x0000_t7" style="position:absolute;margin-left:-63.9pt;margin-top:191.9pt;width:73.35pt;height:17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" adj="1252" fillcolor="#3891a7 [3204]" stroked="f" strokeweight="1pt">
                <v:textbox>
                  <w:txbxContent>
                    <w:p w14:paraId="242D5FA5" w14:textId="77777777" w:rsidR="000C0A07" w:rsidRDefault="000C0A07"/>
                  </w:txbxContent>
                </v:textbox>
              </v:shape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87537AF" wp14:editId="32EA03D6">
                <wp:simplePos x="0" y="0"/>
                <wp:positionH relativeFrom="column">
                  <wp:posOffset>-472440</wp:posOffset>
                </wp:positionH>
                <wp:positionV relativeFrom="paragraph">
                  <wp:posOffset>1102360</wp:posOffset>
                </wp:positionV>
                <wp:extent cx="163195" cy="104140"/>
                <wp:effectExtent l="0" t="0" r="4445" b="2540"/>
                <wp:wrapNone/>
                <wp:docPr id="36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0414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730C7CE" id="graduation-hat-front" o:spid="_x0000_s1026" style="position:absolute;margin-left:-37.2pt;margin-top:86.8pt;width:12.85pt;height:8.2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4718,382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" path="m104550,208330r51630,l261642,248878v13222,5029,27546,6129,37305,6129c314373,255007,329012,252493,340187,247621r93500,-39291l490825,208330r,63179c490825,290998,476344,313000,458400,320701l329326,376337v-17944,7701,-46907,7701,-64694,l136819,320701v-17787,-7701,-32269,-29703,-32269,-49192l104550,208330xm300973,5v11981,-98,23982,1474,33189,4696l581267,92552v15582,5501,17943,14616,7555,21846l589136,114398r,156373l604718,321376r-43440,l576388,271242r,-150872l333376,222680v-17943,7544,-47218,8015,-65318,1100l13556,125870v-18100,-7072,-18100,-18230,158,-24988l267901,5329c277030,1872,288991,104,300973,5xe" fillcolor="white [3212]" stroked="f" strokeweight="2pt">
                <v:path arrowok="t" o:connecttype="custom" o:connectlocs="28215,56778;42148,56778;70609,67829;80677,69499;91806,67486;117039,56778;132459,56778;132459,73996;123708,87403;88875,102566;71416,102566;36923,87403;28215,73996;81223,1;90180,1281;156866,25224;158905,31178;158990,31178;158990,73795;163195,87587;151472,87587;155550,73924;155550,32805;89968,60689;72341,60989;3658,34304;3701,27494;72298,1452;81223,1" o:connectangles="0,0,0,0,0,0,0,0,0,0,0,0,0,0,0,0,0,0,0,0,0,0,0,0,0,0,0,0,0"/>
              </v:shape>
            </w:pict>
          </mc:Fallback>
        </mc:AlternateContent>
      </w:r>
      <w:r>
        <w:rPr>
          <w:rFonts w:asciiTheme="minorEastAsia" w:eastAsiaTheme="minorEastAsia" w:hAnsiTheme="minor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8CA0C74" wp14:editId="1E60B535">
                <wp:simplePos x="0" y="0"/>
                <wp:positionH relativeFrom="column">
                  <wp:posOffset>-624840</wp:posOffset>
                </wp:positionH>
                <wp:positionV relativeFrom="paragraph">
                  <wp:posOffset>949960</wp:posOffset>
                </wp:positionV>
                <wp:extent cx="163195" cy="104140"/>
                <wp:effectExtent l="0" t="0" r="4445" b="2540"/>
                <wp:wrapNone/>
                <wp:docPr id="30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0414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8324888" id="graduation-hat-front" o:spid="_x0000_s1026" style="position:absolute;margin-left:-49.2pt;margin-top:74.8pt;width:12.85pt;height:8.2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4718,382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" path="m104550,208330r51630,l261642,248878v13222,5029,27546,6129,37305,6129c314373,255007,329012,252493,340187,247621r93500,-39291l490825,208330r,63179c490825,290998,476344,313000,458400,320701l329326,376337v-17944,7701,-46907,7701,-64694,l136819,320701v-17787,-7701,-32269,-29703,-32269,-49192l104550,208330xm300973,5v11981,-98,23982,1474,33189,4696l581267,92552v15582,5501,17943,14616,7555,21846l589136,114398r,156373l604718,321376r-43440,l576388,271242r,-150872l333376,222680v-17943,7544,-47218,8015,-65318,1100l13556,125870v-18100,-7072,-18100,-18230,158,-24988l267901,5329c277030,1872,288991,104,300973,5xe" fillcolor="white [3212]" stroked="f" strokeweight="2pt">
                <v:path arrowok="t" o:connecttype="custom" o:connectlocs="28215,56778;42148,56778;70609,67829;80677,69499;91806,67486;117039,56778;132459,56778;132459,73996;123708,87403;88875,102566;71416,102566;36923,87403;28215,73996;81223,1;90180,1281;156866,25224;158905,31178;158990,31178;158990,73795;163195,87587;151472,87587;155550,73924;155550,32805;89968,60689;72341,60989;3658,34304;3701,27494;72298,1452;81223,1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44D4DEF" wp14:editId="2A1262B0">
                <wp:simplePos x="0" y="0"/>
                <wp:positionH relativeFrom="column">
                  <wp:posOffset>-1172210</wp:posOffset>
                </wp:positionH>
                <wp:positionV relativeFrom="paragraph">
                  <wp:posOffset>6628130</wp:posOffset>
                </wp:positionV>
                <wp:extent cx="185420" cy="10833735"/>
                <wp:effectExtent l="0" t="0" r="12700" b="1905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" cy="108337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C05AD9" id="矩形 17" o:spid="_x0000_s1026" style="position:absolute;margin-left:-92.3pt;margin-top:521.9pt;width:14.6pt;height:853.0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" fillcolor="#7dc2d3 [1940]" stroked="f" strokeweight="2pt"/>
            </w:pict>
          </mc:Fallback>
        </mc:AlternateContent>
      </w:r>
    </w:p>
    <w:sectPr w:rsidR="000C0A07">
      <w:headerReference w:type="default" r:id="rId9"/>
      <w:headerReference w:type="first" r:id="rId10"/>
      <w:pgSz w:w="11906" w:h="16838"/>
      <w:pgMar w:top="1440" w:right="1800" w:bottom="1440" w:left="1800" w:header="0" w:footer="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02945" w14:textId="77777777" w:rsidR="00BE52FB" w:rsidRDefault="00BE52FB">
      <w:r>
        <w:separator/>
      </w:r>
    </w:p>
  </w:endnote>
  <w:endnote w:type="continuationSeparator" w:id="0">
    <w:p w14:paraId="79ABD57B" w14:textId="77777777" w:rsidR="00BE52FB" w:rsidRDefault="00BE5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507283-03FD-44CA-A666-8C23F6BCE718}"/>
    <w:embedBold r:id="rId2" w:fontKey="{6CB4167B-97C3-4E19-9F80-684DE59EF6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D2EF256-8B0B-414B-B744-CD0305FB89F4}"/>
    <w:embedBold r:id="rId4" w:fontKey="{635F5306-0681-4D1B-8557-96CEAA94B0B1}"/>
  </w:font>
  <w:font w:name="汉仪旗黑-55简">
    <w:altName w:val="黑体"/>
    <w:charset w:val="80"/>
    <w:family w:val="auto"/>
    <w:pitch w:val="default"/>
    <w:sig w:usb0="00000000" w:usb1="00000000" w:usb2="00000016" w:usb3="00000000" w:csb0="00040000" w:csb1="00000000"/>
    <w:embedRegular r:id="rId5" w:subsetted="1" w:fontKey="{4BD9F884-E295-4EC3-B2F2-7370DEB0B609}"/>
    <w:embedBold r:id="rId6" w:subsetted="1" w:fontKey="{64B51975-5586-46CF-877C-4C4785ED08F6}"/>
  </w:font>
  <w:font w:name="阿里巴巴普惠体">
    <w:altName w:val="宋体"/>
    <w:charset w:val="86"/>
    <w:family w:val="auto"/>
    <w:pitch w:val="default"/>
    <w:sig w:usb0="00000000" w:usb1="00000000" w:usb2="0000001E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Bold r:id="rId7" w:subsetted="1" w:fontKey="{B5AAE6D4-05CD-44BF-82FC-4B6BEF8476D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B91FA" w14:textId="77777777" w:rsidR="00BE52FB" w:rsidRDefault="00BE52FB">
      <w:r>
        <w:separator/>
      </w:r>
    </w:p>
  </w:footnote>
  <w:footnote w:type="continuationSeparator" w:id="0">
    <w:p w14:paraId="3E69EBD0" w14:textId="77777777" w:rsidR="00BE52FB" w:rsidRDefault="00BE52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F1887" w14:textId="77777777" w:rsidR="000C0A07" w:rsidRDefault="000C0A07">
    <w:pPr>
      <w:pStyle w:val="a7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BE7D2" w14:textId="77777777" w:rsidR="000C0A07" w:rsidRDefault="000C0A07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attachedTemplate r:id="rId1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VkMWJmNWMwNjIxNzlhN2Y0NDhlY2JmNjE5NTJlM2EifQ=="/>
  </w:docVars>
  <w:rsids>
    <w:rsidRoot w:val="52401D52"/>
    <w:rsid w:val="00066867"/>
    <w:rsid w:val="000C0A07"/>
    <w:rsid w:val="001272C0"/>
    <w:rsid w:val="001B10A6"/>
    <w:rsid w:val="001C47BD"/>
    <w:rsid w:val="00224D4A"/>
    <w:rsid w:val="002B43E8"/>
    <w:rsid w:val="003673AE"/>
    <w:rsid w:val="00453101"/>
    <w:rsid w:val="0046211E"/>
    <w:rsid w:val="004858F7"/>
    <w:rsid w:val="004B7662"/>
    <w:rsid w:val="004F69B4"/>
    <w:rsid w:val="005121EA"/>
    <w:rsid w:val="00537C1D"/>
    <w:rsid w:val="00552408"/>
    <w:rsid w:val="00577AD7"/>
    <w:rsid w:val="00592115"/>
    <w:rsid w:val="0060148D"/>
    <w:rsid w:val="0068212C"/>
    <w:rsid w:val="006E7E80"/>
    <w:rsid w:val="007916BC"/>
    <w:rsid w:val="007957D2"/>
    <w:rsid w:val="0081325B"/>
    <w:rsid w:val="008202E4"/>
    <w:rsid w:val="00833991"/>
    <w:rsid w:val="0086033C"/>
    <w:rsid w:val="00881365"/>
    <w:rsid w:val="00882E20"/>
    <w:rsid w:val="008B5968"/>
    <w:rsid w:val="008D2F68"/>
    <w:rsid w:val="008F7D92"/>
    <w:rsid w:val="00937838"/>
    <w:rsid w:val="009B482A"/>
    <w:rsid w:val="009D4148"/>
    <w:rsid w:val="009E6E17"/>
    <w:rsid w:val="00A55C2C"/>
    <w:rsid w:val="00BA6661"/>
    <w:rsid w:val="00BB3973"/>
    <w:rsid w:val="00BE52FB"/>
    <w:rsid w:val="00C1483D"/>
    <w:rsid w:val="00CF2A50"/>
    <w:rsid w:val="00D10703"/>
    <w:rsid w:val="00D55A89"/>
    <w:rsid w:val="00D77FFC"/>
    <w:rsid w:val="00D851C3"/>
    <w:rsid w:val="00DB1EB3"/>
    <w:rsid w:val="00E21B0A"/>
    <w:rsid w:val="00E354DF"/>
    <w:rsid w:val="00E8372E"/>
    <w:rsid w:val="00FA520C"/>
    <w:rsid w:val="00FC34EC"/>
    <w:rsid w:val="00FE2A36"/>
    <w:rsid w:val="010B22B0"/>
    <w:rsid w:val="050701C2"/>
    <w:rsid w:val="05925983"/>
    <w:rsid w:val="05AE6EAB"/>
    <w:rsid w:val="062E2E51"/>
    <w:rsid w:val="063702A7"/>
    <w:rsid w:val="073741EC"/>
    <w:rsid w:val="086C0CDC"/>
    <w:rsid w:val="0AD322AB"/>
    <w:rsid w:val="0C661837"/>
    <w:rsid w:val="0F210251"/>
    <w:rsid w:val="111375C4"/>
    <w:rsid w:val="12743C24"/>
    <w:rsid w:val="145C772E"/>
    <w:rsid w:val="18320A4C"/>
    <w:rsid w:val="19B70EAC"/>
    <w:rsid w:val="1B0E795D"/>
    <w:rsid w:val="1B2F6F40"/>
    <w:rsid w:val="1C8A35E0"/>
    <w:rsid w:val="1D2B032E"/>
    <w:rsid w:val="1DD21068"/>
    <w:rsid w:val="1DF0098A"/>
    <w:rsid w:val="1E5B684D"/>
    <w:rsid w:val="1ED325B6"/>
    <w:rsid w:val="20BA2247"/>
    <w:rsid w:val="218D76F1"/>
    <w:rsid w:val="22397A5D"/>
    <w:rsid w:val="25781D74"/>
    <w:rsid w:val="28647AE3"/>
    <w:rsid w:val="29910562"/>
    <w:rsid w:val="2AA9555C"/>
    <w:rsid w:val="2AC72D5E"/>
    <w:rsid w:val="2BB242BF"/>
    <w:rsid w:val="2BC83317"/>
    <w:rsid w:val="2CC73098"/>
    <w:rsid w:val="2CD63616"/>
    <w:rsid w:val="2E982B26"/>
    <w:rsid w:val="30F878AC"/>
    <w:rsid w:val="33DB598F"/>
    <w:rsid w:val="34DB0BD9"/>
    <w:rsid w:val="35DF397D"/>
    <w:rsid w:val="364D2448"/>
    <w:rsid w:val="36752647"/>
    <w:rsid w:val="388C61E0"/>
    <w:rsid w:val="3BF769C5"/>
    <w:rsid w:val="3FA11776"/>
    <w:rsid w:val="412D2C62"/>
    <w:rsid w:val="4247233B"/>
    <w:rsid w:val="428B4A24"/>
    <w:rsid w:val="42BD2493"/>
    <w:rsid w:val="43180F69"/>
    <w:rsid w:val="45367BAA"/>
    <w:rsid w:val="46EB2AFA"/>
    <w:rsid w:val="47905A5D"/>
    <w:rsid w:val="48B20D13"/>
    <w:rsid w:val="48F54E5B"/>
    <w:rsid w:val="4A27264A"/>
    <w:rsid w:val="4E6C395B"/>
    <w:rsid w:val="4EDB475C"/>
    <w:rsid w:val="4F5A1A06"/>
    <w:rsid w:val="52401D52"/>
    <w:rsid w:val="54035D09"/>
    <w:rsid w:val="56430491"/>
    <w:rsid w:val="566B150C"/>
    <w:rsid w:val="57931F59"/>
    <w:rsid w:val="588E017E"/>
    <w:rsid w:val="58D534A1"/>
    <w:rsid w:val="5B796339"/>
    <w:rsid w:val="5BD9622F"/>
    <w:rsid w:val="5CA31E75"/>
    <w:rsid w:val="61002342"/>
    <w:rsid w:val="610F1E19"/>
    <w:rsid w:val="61BF421E"/>
    <w:rsid w:val="64F34A8B"/>
    <w:rsid w:val="65960653"/>
    <w:rsid w:val="65C92FEA"/>
    <w:rsid w:val="669F33CA"/>
    <w:rsid w:val="674B3C18"/>
    <w:rsid w:val="67506E80"/>
    <w:rsid w:val="67914DBB"/>
    <w:rsid w:val="681D761D"/>
    <w:rsid w:val="699A1661"/>
    <w:rsid w:val="6AD06270"/>
    <w:rsid w:val="6B20483C"/>
    <w:rsid w:val="6C384C57"/>
    <w:rsid w:val="6D3C06B5"/>
    <w:rsid w:val="6E6839AE"/>
    <w:rsid w:val="6EF327D0"/>
    <w:rsid w:val="6FCB53B2"/>
    <w:rsid w:val="70383C45"/>
    <w:rsid w:val="70B0200B"/>
    <w:rsid w:val="717C4ECA"/>
    <w:rsid w:val="72E2469F"/>
    <w:rsid w:val="748F1B72"/>
    <w:rsid w:val="754E60AA"/>
    <w:rsid w:val="75603D65"/>
    <w:rsid w:val="75C36A6F"/>
    <w:rsid w:val="76300A38"/>
    <w:rsid w:val="79C255C7"/>
    <w:rsid w:val="7A264494"/>
    <w:rsid w:val="7B800EE2"/>
    <w:rsid w:val="7BF22495"/>
    <w:rsid w:val="7C5D0E3C"/>
    <w:rsid w:val="7E5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3F08860"/>
  <w15:docId w15:val="{39A9AC2D-7B62-4B41-81EF-D49D026A0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autoRedefine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b">
    <w:name w:val="Normal (Web)"/>
    <w:basedOn w:val="a"/>
    <w:autoRedefine/>
    <w:uiPriority w:val="99"/>
    <w:unhideWhenUsed/>
    <w:qFormat/>
    <w:pPr>
      <w:widowControl/>
      <w:snapToGrid w:val="0"/>
      <w:spacing w:after="240"/>
      <w:jc w:val="left"/>
    </w:pPr>
    <w:rPr>
      <w:rFonts w:ascii="宋体" w:hAnsi="宋体" w:cs="汉仪旗黑-55简"/>
      <w:b/>
      <w:bCs/>
      <w:color w:val="000000" w:themeColor="text1"/>
      <w:kern w:val="24"/>
      <w:sz w:val="24"/>
      <w:szCs w:val="24"/>
    </w:rPr>
  </w:style>
  <w:style w:type="paragraph" w:styleId="ac">
    <w:name w:val="Title"/>
    <w:basedOn w:val="a"/>
    <w:next w:val="a"/>
    <w:link w:val="ad"/>
    <w:autoRedefine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ae">
    <w:name w:val="Strong"/>
    <w:basedOn w:val="a0"/>
    <w:uiPriority w:val="22"/>
    <w:qFormat/>
    <w:rPr>
      <w:b/>
    </w:rPr>
  </w:style>
  <w:style w:type="character" w:styleId="af">
    <w:name w:val="Hyperlink"/>
    <w:basedOn w:val="a0"/>
    <w:autoRedefine/>
    <w:qFormat/>
    <w:rPr>
      <w:color w:val="0000FF"/>
      <w:u w:val="single"/>
    </w:rPr>
  </w:style>
  <w:style w:type="character" w:customStyle="1" w:styleId="10">
    <w:name w:val="标题 1 字符"/>
    <w:basedOn w:val="a0"/>
    <w:link w:val="1"/>
    <w:autoRedefine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ad">
    <w:name w:val="标题 字符"/>
    <w:basedOn w:val="a0"/>
    <w:link w:val="ac"/>
    <w:autoRedefine/>
    <w:uiPriority w:val="10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a">
    <w:name w:val="副标题 字符"/>
    <w:basedOn w:val="a0"/>
    <w:link w:val="a9"/>
    <w:autoRedefine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1">
    <w:name w:val="无间隔1"/>
    <w:autoRedefine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a8">
    <w:name w:val="页眉 字符"/>
    <w:basedOn w:val="a0"/>
    <w:link w:val="a7"/>
    <w:autoRedefine/>
    <w:uiPriority w:val="99"/>
    <w:semiHidden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semiHidden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kern w:val="2"/>
      <w:sz w:val="18"/>
      <w:szCs w:val="18"/>
    </w:rPr>
  </w:style>
  <w:style w:type="paragraph" w:customStyle="1" w:styleId="12">
    <w:name w:val="列出段落1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styleId="af0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Solstice">
      <a:dk1>
        <a:sysClr val="windowText" lastClr="000000"/>
      </a:dk1>
      <a:lt1>
        <a:sysClr val="window" lastClr="FFFFFF"/>
      </a:lt1>
      <a:dk2>
        <a:srgbClr val="4F271C"/>
      </a:dk2>
      <a:lt2>
        <a:srgbClr val="E7DEC9"/>
      </a:lt2>
      <a:accent1>
        <a:srgbClr val="3891A7"/>
      </a:accent1>
      <a:accent2>
        <a:srgbClr val="FEB80A"/>
      </a:accent2>
      <a:accent3>
        <a:srgbClr val="C32D2E"/>
      </a:accent3>
      <a:accent4>
        <a:srgbClr val="84AA33"/>
      </a:accent4>
      <a:accent5>
        <a:srgbClr val="964305"/>
      </a:accent5>
      <a:accent6>
        <a:srgbClr val="475A8D"/>
      </a:accent6>
      <a:hlink>
        <a:srgbClr val="8DC765"/>
      </a:hlink>
      <a:folHlink>
        <a:srgbClr val="AA8A1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7190879-93F3-49B2-8D5B-CDE6EF4D4B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TotalTime>20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稻壳儿</dc:creator>
  <cp:lastModifiedBy>明</cp:lastModifiedBy>
  <cp:revision>19</cp:revision>
  <dcterms:created xsi:type="dcterms:W3CDTF">2017-07-14T06:19:00Z</dcterms:created>
  <dcterms:modified xsi:type="dcterms:W3CDTF">2026-01-06T06:58:00Z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162CB4B4D8294DDBACC488AB6B3E0F28_13</vt:lpwstr>
  </property>
  <property fmtid="{D5CDD505-2E9C-101B-9397-08002B2CF9AE}" pid="4" name="KSOTemplateDocerSaveRecord">
    <vt:lpwstr>eyJoZGlkIjoiNTRhMDcyYjk2ZGVhMDIyMjliN2I2NDJkYTA4NTU1MDciLCJ1c2VySWQiOiIyNDM1ODU0NDAifQ==</vt:lpwstr>
  </property>
</Properties>
</file>